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59065" w14:textId="77777777" w:rsidR="00DD7798" w:rsidRPr="008839B1" w:rsidRDefault="00DD7798" w:rsidP="00DD7798"/>
    <w:p w14:paraId="6AB59066" w14:textId="77777777" w:rsidR="00DD7798" w:rsidRPr="008839B1" w:rsidRDefault="00DD7798" w:rsidP="00DD7798"/>
    <w:p w14:paraId="6AB59067" w14:textId="77777777" w:rsidR="00DD7798" w:rsidRPr="008839B1" w:rsidRDefault="00DD7798" w:rsidP="00DD7798"/>
    <w:p w14:paraId="6AB59068" w14:textId="77777777" w:rsidR="00DD7798" w:rsidRPr="008839B1" w:rsidRDefault="00DD7798" w:rsidP="00DD7798"/>
    <w:p w14:paraId="6AB59069" w14:textId="77777777" w:rsidR="00DD7798" w:rsidRPr="008839B1" w:rsidRDefault="00DD7798" w:rsidP="00DD7798"/>
    <w:p w14:paraId="6AB5906A" w14:textId="77777777" w:rsidR="00DD7798" w:rsidRPr="008839B1" w:rsidRDefault="00DD7798" w:rsidP="00DD7798"/>
    <w:p w14:paraId="6AB5906B" w14:textId="77777777" w:rsidR="00DD7798" w:rsidRPr="008839B1" w:rsidRDefault="00DD7798" w:rsidP="00DD7798"/>
    <w:p w14:paraId="6AB5906C" w14:textId="77777777" w:rsidR="00DD7798" w:rsidRPr="008839B1" w:rsidRDefault="00DD7798" w:rsidP="00DD7798"/>
    <w:p w14:paraId="6AB5906D" w14:textId="77777777" w:rsidR="00DD7798" w:rsidRPr="008839B1" w:rsidRDefault="00DD7798" w:rsidP="00DD7798"/>
    <w:p w14:paraId="6AB5906E" w14:textId="77777777" w:rsidR="00DD7798" w:rsidRPr="008839B1" w:rsidRDefault="00DD7798" w:rsidP="00DD7798"/>
    <w:p w14:paraId="6AB5906F" w14:textId="77777777" w:rsidR="00DD7798" w:rsidRPr="008839B1" w:rsidRDefault="00DD7798" w:rsidP="00DD7798"/>
    <w:p w14:paraId="6AB59070" w14:textId="77777777" w:rsidR="00DD7798" w:rsidRPr="008839B1" w:rsidRDefault="00DD7798" w:rsidP="00DD7798"/>
    <w:p w14:paraId="6AB59071" w14:textId="77777777" w:rsidR="00DD7798" w:rsidRPr="008839B1" w:rsidRDefault="00DD7798" w:rsidP="00DD7798"/>
    <w:p w14:paraId="6AB59072" w14:textId="77777777" w:rsidR="00DD7798" w:rsidRPr="008839B1" w:rsidRDefault="00DD7798" w:rsidP="00DD7798"/>
    <w:p w14:paraId="6AB59073" w14:textId="77777777" w:rsidR="00DD7798" w:rsidRPr="008839B1" w:rsidRDefault="00DD7798" w:rsidP="00DD7798"/>
    <w:p w14:paraId="6AB59074" w14:textId="77777777" w:rsidR="00765C6B" w:rsidRDefault="00765C6B" w:rsidP="00DD7798">
      <w:pPr>
        <w:rPr>
          <w:b/>
          <w:color w:val="333399"/>
          <w:sz w:val="56"/>
          <w:szCs w:val="56"/>
        </w:rPr>
      </w:pPr>
    </w:p>
    <w:p w14:paraId="6AB59075" w14:textId="77777777" w:rsidR="00765C6B" w:rsidRPr="00765C6B" w:rsidRDefault="00765C6B" w:rsidP="00DD7798"/>
    <w:p w14:paraId="6AB59076" w14:textId="77777777" w:rsidR="00DD7798" w:rsidRDefault="00717619" w:rsidP="00765C6B">
      <w:pPr>
        <w:pStyle w:val="Subtitle"/>
      </w:pPr>
      <w:r>
        <w:t>UNIX</w:t>
      </w:r>
      <w:r w:rsidR="007276D0">
        <w:t xml:space="preserve"> Course</w:t>
      </w:r>
    </w:p>
    <w:p w14:paraId="6AB59077" w14:textId="77777777" w:rsidR="00765C6B" w:rsidRPr="00765C6B" w:rsidRDefault="00765C6B" w:rsidP="00765C6B">
      <w:pPr>
        <w:pStyle w:val="Subtitle"/>
      </w:pPr>
    </w:p>
    <w:p w14:paraId="6AB59078" w14:textId="77777777" w:rsidR="00DD7798" w:rsidRDefault="001133C2" w:rsidP="00DD7798">
      <w:pPr>
        <w:pStyle w:val="Subtitle"/>
      </w:pPr>
      <w:r>
        <w:t xml:space="preserve">On-Line </w:t>
      </w:r>
      <w:r w:rsidR="00F74E31">
        <w:t>Command Line Mock</w:t>
      </w:r>
    </w:p>
    <w:p w14:paraId="6AB59079" w14:textId="51A47AC1" w:rsidR="00765C6B" w:rsidRPr="006363F6" w:rsidRDefault="006363F6" w:rsidP="00DD7798">
      <w:pPr>
        <w:pStyle w:val="Subtitle"/>
        <w:rPr>
          <w:color w:val="FF0000"/>
        </w:rPr>
      </w:pPr>
      <w:r w:rsidRPr="006363F6">
        <w:rPr>
          <w:color w:val="FF0000"/>
        </w:rPr>
        <w:t>With Answers</w:t>
      </w:r>
    </w:p>
    <w:p w14:paraId="6AB5907A" w14:textId="77777777" w:rsidR="00DD7798" w:rsidRPr="008558CF" w:rsidRDefault="00DD7798" w:rsidP="00DD7798">
      <w:pPr>
        <w:pStyle w:val="Subtitle"/>
        <w:rPr>
          <w:color w:val="333399"/>
        </w:rPr>
      </w:pPr>
    </w:p>
    <w:p w14:paraId="6AB5907B" w14:textId="77777777" w:rsidR="00DD7798" w:rsidRDefault="00DD7798" w:rsidP="00DD7798"/>
    <w:p w14:paraId="6AB5907C" w14:textId="77777777" w:rsidR="00DD7798" w:rsidRDefault="00DD7798" w:rsidP="00DD7798"/>
    <w:p w14:paraId="6AB5907D" w14:textId="77777777" w:rsidR="00DD7798" w:rsidRDefault="00DD7798" w:rsidP="00DD7798"/>
    <w:p w14:paraId="6AB5907E" w14:textId="77777777" w:rsidR="00DD7798" w:rsidRDefault="00DD7798" w:rsidP="00DD7798"/>
    <w:p w14:paraId="6AB5907F" w14:textId="77777777" w:rsidR="00DD7798" w:rsidRDefault="00DD7798" w:rsidP="00DD7798"/>
    <w:p w14:paraId="6AB59080" w14:textId="77777777" w:rsidR="00DD7798" w:rsidRPr="008558CF" w:rsidRDefault="00DD7798" w:rsidP="00DD7798"/>
    <w:p w14:paraId="6AB59081" w14:textId="77777777" w:rsidR="00DD7798" w:rsidRDefault="00DD7798" w:rsidP="00DD7798"/>
    <w:p w14:paraId="6AB59082" w14:textId="77777777" w:rsidR="00DD7798" w:rsidRPr="008558CF" w:rsidRDefault="00CC4A8F" w:rsidP="00DD779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EXAM </w:t>
      </w:r>
    </w:p>
    <w:p w14:paraId="6AB59083" w14:textId="77777777" w:rsidR="00DD7798" w:rsidRPr="008558CF" w:rsidRDefault="00DD7798" w:rsidP="00DD7798"/>
    <w:p w14:paraId="6AB59084" w14:textId="77777777" w:rsidR="00DD7798" w:rsidRPr="008558CF" w:rsidRDefault="00F74E31" w:rsidP="00DD7798">
      <w:pPr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DD7798" w:rsidRPr="008558CF">
        <w:rPr>
          <w:b/>
          <w:sz w:val="28"/>
          <w:szCs w:val="28"/>
        </w:rPr>
        <w:t xml:space="preserve"> QUESTIONS</w:t>
      </w:r>
    </w:p>
    <w:p w14:paraId="6AB59085" w14:textId="77777777" w:rsidR="00DD7798" w:rsidRPr="008558CF" w:rsidRDefault="00DD7798" w:rsidP="00DD7798"/>
    <w:p w14:paraId="6AB59086" w14:textId="77777777" w:rsidR="00DD7798" w:rsidRPr="008558CF" w:rsidRDefault="00514BF6" w:rsidP="00DD7798">
      <w:pPr>
        <w:rPr>
          <w:b/>
          <w:sz w:val="28"/>
          <w:szCs w:val="28"/>
        </w:rPr>
      </w:pPr>
      <w:r>
        <w:rPr>
          <w:b/>
          <w:sz w:val="28"/>
          <w:szCs w:val="28"/>
        </w:rPr>
        <w:t>Time allowed:  4</w:t>
      </w:r>
      <w:r w:rsidR="00F74E31">
        <w:rPr>
          <w:b/>
          <w:sz w:val="28"/>
          <w:szCs w:val="28"/>
        </w:rPr>
        <w:t>0</w:t>
      </w:r>
      <w:r w:rsidR="0061768C">
        <w:rPr>
          <w:b/>
          <w:sz w:val="28"/>
          <w:szCs w:val="28"/>
        </w:rPr>
        <w:t xml:space="preserve"> minutes</w:t>
      </w:r>
    </w:p>
    <w:p w14:paraId="6AB59087" w14:textId="77777777" w:rsidR="00DD7798" w:rsidRDefault="00DD7798" w:rsidP="00DD7798"/>
    <w:p w14:paraId="6AB59088" w14:textId="77777777" w:rsidR="009D37D4" w:rsidRDefault="009D37D4" w:rsidP="00DD7798"/>
    <w:p w14:paraId="6AB59089" w14:textId="77777777" w:rsidR="009D37D4" w:rsidRDefault="009D37D4" w:rsidP="00DD7798"/>
    <w:p w14:paraId="6AB5908A" w14:textId="77777777" w:rsidR="009D37D4" w:rsidRPr="001E018B" w:rsidRDefault="000C13E2" w:rsidP="00E95DB9">
      <w:pPr>
        <w:rPr>
          <w:rStyle w:val="stress1"/>
          <w:color w:val="333399"/>
          <w:szCs w:val="20"/>
        </w:rPr>
      </w:pPr>
      <w:r>
        <w:rPr>
          <w:rStyle w:val="stress1"/>
          <w:color w:val="333399"/>
          <w:szCs w:val="20"/>
        </w:rPr>
        <w:t>© FDM Group Ltd 2013</w:t>
      </w:r>
      <w:r w:rsidR="009D37D4" w:rsidRPr="001E018B">
        <w:rPr>
          <w:rStyle w:val="stress1"/>
          <w:color w:val="333399"/>
          <w:szCs w:val="20"/>
        </w:rPr>
        <w:t>.  All Rights Reserved.</w:t>
      </w:r>
    </w:p>
    <w:p w14:paraId="6AB5908B" w14:textId="77777777" w:rsidR="009D37D4" w:rsidRDefault="009D37D4" w:rsidP="00E95DB9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6AB5908C" w14:textId="77777777" w:rsidR="009D37D4" w:rsidRPr="009D37D4" w:rsidRDefault="009D37D4" w:rsidP="00E95DB9"/>
    <w:p w14:paraId="6AB5908D" w14:textId="77777777" w:rsidR="00765C6B" w:rsidRPr="00B83B5F" w:rsidRDefault="009D37D4" w:rsidP="00CC4A8F">
      <w:r>
        <w:br w:type="page"/>
      </w:r>
    </w:p>
    <w:p w14:paraId="6AB5908E" w14:textId="77777777" w:rsidR="00E12365" w:rsidRPr="008839B1" w:rsidRDefault="00717619" w:rsidP="00E12365">
      <w:pPr>
        <w:pStyle w:val="Heading1"/>
      </w:pPr>
      <w:r>
        <w:lastRenderedPageBreak/>
        <w:t>E</w:t>
      </w:r>
      <w:r w:rsidR="00514BF6">
        <w:t>xamination Answers</w:t>
      </w:r>
    </w:p>
    <w:tbl>
      <w:tblPr>
        <w:tblW w:w="0" w:type="auto"/>
        <w:tblBorders>
          <w:top w:val="single" w:sz="4" w:space="0" w:color="333399"/>
          <w:bottom w:val="single" w:sz="4" w:space="0" w:color="333399"/>
          <w:insideH w:val="single" w:sz="4" w:space="0" w:color="333399"/>
          <w:insideV w:val="single" w:sz="4" w:space="0" w:color="333399"/>
        </w:tblBorders>
        <w:tblCellMar>
          <w:top w:w="227" w:type="dxa"/>
          <w:left w:w="57" w:type="dxa"/>
          <w:bottom w:w="227" w:type="dxa"/>
          <w:right w:w="57" w:type="dxa"/>
        </w:tblCellMar>
        <w:tblLook w:val="01E0" w:firstRow="1" w:lastRow="1" w:firstColumn="1" w:lastColumn="1" w:noHBand="0" w:noVBand="0"/>
      </w:tblPr>
      <w:tblGrid>
        <w:gridCol w:w="1525"/>
        <w:gridCol w:w="8104"/>
      </w:tblGrid>
      <w:tr w:rsidR="00E12365" w:rsidRPr="008839B1" w14:paraId="6AB59090" w14:textId="77777777" w:rsidTr="003275BC">
        <w:trPr>
          <w:cantSplit/>
          <w:trHeight w:val="397"/>
        </w:trPr>
        <w:tc>
          <w:tcPr>
            <w:tcW w:w="9629" w:type="dxa"/>
            <w:gridSpan w:val="2"/>
            <w:tcBorders>
              <w:left w:val="single" w:sz="4" w:space="0" w:color="333399"/>
              <w:right w:val="single" w:sz="4" w:space="0" w:color="333399"/>
            </w:tcBorders>
            <w:shd w:val="clear" w:color="auto" w:fill="C3C3EB"/>
            <w:tcMar>
              <w:top w:w="0" w:type="dxa"/>
              <w:bottom w:w="0" w:type="dxa"/>
            </w:tcMar>
            <w:vAlign w:val="center"/>
          </w:tcPr>
          <w:p w14:paraId="6AB5908F" w14:textId="77777777" w:rsidR="00E12365" w:rsidRPr="003E15D1" w:rsidRDefault="00E12365" w:rsidP="003E15D1">
            <w:pPr>
              <w:tabs>
                <w:tab w:val="center" w:pos="4320"/>
                <w:tab w:val="right" w:pos="8640"/>
              </w:tabs>
              <w:rPr>
                <w:b/>
                <w:color w:val="333399"/>
              </w:rPr>
            </w:pPr>
          </w:p>
        </w:tc>
      </w:tr>
      <w:tr w:rsidR="00514BF6" w:rsidRPr="008839B1" w14:paraId="6AB59096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91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92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>Copy the /</w:t>
            </w:r>
            <w:proofErr w:type="spellStart"/>
            <w:r>
              <w:rPr>
                <w:b/>
                <w:sz w:val="24"/>
              </w:rPr>
              <w:t>etc</w:t>
            </w:r>
            <w:proofErr w:type="spellEnd"/>
            <w:r>
              <w:rPr>
                <w:b/>
                <w:sz w:val="24"/>
              </w:rPr>
              <w:t xml:space="preserve">/hosts file into your </w:t>
            </w:r>
            <w:proofErr w:type="spellStart"/>
            <w:r>
              <w:rPr>
                <w:b/>
                <w:sz w:val="24"/>
              </w:rPr>
              <w:t>unixmock</w:t>
            </w:r>
            <w:proofErr w:type="spellEnd"/>
            <w:r>
              <w:rPr>
                <w:b/>
                <w:sz w:val="24"/>
              </w:rPr>
              <w:t xml:space="preserve"> directory</w:t>
            </w:r>
          </w:p>
          <w:p w14:paraId="6AB59093" w14:textId="77777777" w:rsidR="00514BF6" w:rsidRDefault="00514BF6" w:rsidP="00E957B5">
            <w:pPr>
              <w:pBdr>
                <w:bottom w:val="single" w:sz="4" w:space="1" w:color="auto"/>
              </w:pBd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proofErr w:type="gramStart"/>
            <w:r>
              <w:rPr>
                <w:b/>
                <w:color w:val="FF0000"/>
                <w:sz w:val="24"/>
              </w:rPr>
              <w:t>cp</w:t>
            </w:r>
            <w:proofErr w:type="spellEnd"/>
            <w:proofErr w:type="gramEnd"/>
            <w:r>
              <w:rPr>
                <w:b/>
                <w:color w:val="FF0000"/>
                <w:sz w:val="24"/>
              </w:rPr>
              <w:t xml:space="preserve"> /</w:t>
            </w:r>
            <w:proofErr w:type="spellStart"/>
            <w:r>
              <w:rPr>
                <w:b/>
                <w:color w:val="FF0000"/>
                <w:sz w:val="24"/>
              </w:rPr>
              <w:t>etc</w:t>
            </w:r>
            <w:proofErr w:type="spellEnd"/>
            <w:r>
              <w:rPr>
                <w:b/>
                <w:color w:val="FF0000"/>
                <w:sz w:val="24"/>
              </w:rPr>
              <w:t>/hosts .</w:t>
            </w:r>
          </w:p>
          <w:p w14:paraId="6AB59094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cp</w:t>
            </w:r>
            <w:proofErr w:type="spellEnd"/>
            <w:r>
              <w:rPr>
                <w:b/>
                <w:color w:val="FF0000"/>
                <w:sz w:val="24"/>
              </w:rPr>
              <w:t xml:space="preserve"> /</w:t>
            </w:r>
            <w:proofErr w:type="spellStart"/>
            <w:r>
              <w:rPr>
                <w:b/>
                <w:color w:val="FF0000"/>
                <w:sz w:val="24"/>
              </w:rPr>
              <w:t>etc</w:t>
            </w:r>
            <w:proofErr w:type="spellEnd"/>
            <w:r>
              <w:rPr>
                <w:b/>
                <w:color w:val="FF0000"/>
                <w:sz w:val="24"/>
              </w:rPr>
              <w:t>/hosts ~/</w:t>
            </w:r>
            <w:proofErr w:type="spellStart"/>
            <w:r>
              <w:rPr>
                <w:b/>
                <w:color w:val="FF0000"/>
                <w:sz w:val="24"/>
              </w:rPr>
              <w:t>unixmock</w:t>
            </w:r>
            <w:proofErr w:type="spellEnd"/>
          </w:p>
          <w:p w14:paraId="6AB59095" w14:textId="77777777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cp</w:t>
            </w:r>
            <w:proofErr w:type="spellEnd"/>
            <w:r>
              <w:rPr>
                <w:b/>
                <w:color w:val="FF0000"/>
                <w:sz w:val="24"/>
              </w:rPr>
              <w:t xml:space="preserve"> /</w:t>
            </w:r>
            <w:proofErr w:type="spellStart"/>
            <w:r>
              <w:rPr>
                <w:b/>
                <w:color w:val="FF0000"/>
                <w:sz w:val="24"/>
              </w:rPr>
              <w:t>etc</w:t>
            </w:r>
            <w:proofErr w:type="spellEnd"/>
            <w:r>
              <w:rPr>
                <w:b/>
                <w:color w:val="FF0000"/>
                <w:sz w:val="24"/>
              </w:rPr>
              <w:t>/hosts hosts</w:t>
            </w:r>
          </w:p>
        </w:tc>
      </w:tr>
      <w:tr w:rsidR="00514BF6" w:rsidRPr="008839B1" w14:paraId="6AB5909C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97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98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Remove read for group and other from the hosts file in your </w:t>
            </w:r>
            <w:proofErr w:type="spellStart"/>
            <w:r>
              <w:rPr>
                <w:b/>
                <w:sz w:val="24"/>
              </w:rPr>
              <w:t>unixmock</w:t>
            </w:r>
            <w:proofErr w:type="spellEnd"/>
            <w:r>
              <w:rPr>
                <w:b/>
                <w:sz w:val="24"/>
              </w:rPr>
              <w:t xml:space="preserve"> directory</w:t>
            </w:r>
          </w:p>
          <w:p w14:paraId="6AB59099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chmod</w:t>
            </w:r>
            <w:proofErr w:type="spellEnd"/>
            <w:r>
              <w:rPr>
                <w:b/>
                <w:color w:val="FF0000"/>
                <w:sz w:val="24"/>
              </w:rPr>
              <w:t xml:space="preserve"> go-r hosts</w:t>
            </w:r>
          </w:p>
          <w:p w14:paraId="6AB5909A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chmod</w:t>
            </w:r>
            <w:proofErr w:type="spellEnd"/>
            <w:r>
              <w:rPr>
                <w:b/>
                <w:color w:val="FF0000"/>
                <w:sz w:val="24"/>
              </w:rPr>
              <w:t xml:space="preserve"> g-</w:t>
            </w:r>
            <w:proofErr w:type="spellStart"/>
            <w:r>
              <w:rPr>
                <w:b/>
                <w:color w:val="FF0000"/>
                <w:sz w:val="24"/>
              </w:rPr>
              <w:t>r,o</w:t>
            </w:r>
            <w:proofErr w:type="spellEnd"/>
            <w:r>
              <w:rPr>
                <w:b/>
                <w:color w:val="FF0000"/>
                <w:sz w:val="24"/>
              </w:rPr>
              <w:t>-r hosts</w:t>
            </w:r>
          </w:p>
          <w:p w14:paraId="6AB5909B" w14:textId="77777777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chmod</w:t>
            </w:r>
            <w:proofErr w:type="spellEnd"/>
            <w:r>
              <w:rPr>
                <w:b/>
                <w:color w:val="FF0000"/>
                <w:sz w:val="24"/>
              </w:rPr>
              <w:t xml:space="preserve"> 600 hosts</w:t>
            </w:r>
          </w:p>
        </w:tc>
      </w:tr>
      <w:tr w:rsidR="00514BF6" w:rsidRPr="008839B1" w14:paraId="6AB590A2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9D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9E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Create a variable called </w:t>
            </w:r>
            <w:proofErr w:type="spellStart"/>
            <w:r>
              <w:rPr>
                <w:b/>
                <w:sz w:val="24"/>
              </w:rPr>
              <w:t>dir</w:t>
            </w:r>
            <w:proofErr w:type="spellEnd"/>
            <w:r>
              <w:rPr>
                <w:b/>
                <w:sz w:val="24"/>
              </w:rPr>
              <w:t xml:space="preserve"> and set it to /home</w:t>
            </w:r>
          </w:p>
          <w:p w14:paraId="6AB5909F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dir</w:t>
            </w:r>
            <w:proofErr w:type="spellEnd"/>
            <w:r>
              <w:rPr>
                <w:b/>
                <w:color w:val="FF0000"/>
                <w:sz w:val="24"/>
              </w:rPr>
              <w:t>=/home</w:t>
            </w:r>
          </w:p>
          <w:p w14:paraId="6AB590A0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dir</w:t>
            </w:r>
            <w:proofErr w:type="spellEnd"/>
            <w:r>
              <w:rPr>
                <w:b/>
                <w:color w:val="FF0000"/>
                <w:sz w:val="24"/>
              </w:rPr>
              <w:t>="/home"</w:t>
            </w:r>
          </w:p>
          <w:p w14:paraId="6AB590A1" w14:textId="77777777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dir</w:t>
            </w:r>
            <w:proofErr w:type="spellEnd"/>
            <w:r>
              <w:rPr>
                <w:b/>
                <w:color w:val="FF0000"/>
                <w:sz w:val="24"/>
              </w:rPr>
              <w:t>='/home'</w:t>
            </w:r>
          </w:p>
        </w:tc>
      </w:tr>
      <w:tr w:rsidR="00514BF6" w:rsidRPr="008839B1" w14:paraId="6AB590A6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A3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A4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the contents of the directory stored in the variable </w:t>
            </w:r>
            <w:proofErr w:type="spellStart"/>
            <w:r>
              <w:rPr>
                <w:b/>
                <w:sz w:val="24"/>
              </w:rPr>
              <w:t>dir</w:t>
            </w:r>
            <w:proofErr w:type="spellEnd"/>
          </w:p>
          <w:p w14:paraId="6AB590A5" w14:textId="77777777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ls $</w:t>
            </w:r>
            <w:proofErr w:type="spellStart"/>
            <w:r>
              <w:rPr>
                <w:b/>
                <w:color w:val="FF0000"/>
                <w:sz w:val="24"/>
              </w:rPr>
              <w:t>dir</w:t>
            </w:r>
            <w:proofErr w:type="spellEnd"/>
            <w:r>
              <w:rPr>
                <w:b/>
                <w:color w:val="FF0000"/>
                <w:sz w:val="24"/>
              </w:rPr>
              <w:t xml:space="preserve">  </w:t>
            </w:r>
          </w:p>
        </w:tc>
      </w:tr>
      <w:tr w:rsidR="00514BF6" w:rsidRPr="008839B1" w14:paraId="6AB590AB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A7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A8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Find </w:t>
            </w:r>
            <w:r w:rsidR="005E3A0B">
              <w:rPr>
                <w:b/>
                <w:sz w:val="24"/>
              </w:rPr>
              <w:t>regular</w:t>
            </w:r>
            <w:r>
              <w:rPr>
                <w:b/>
                <w:sz w:val="24"/>
              </w:rPr>
              <w:t xml:space="preserve"> files in your home directory or subdirectories which you have modified within the last day and store the results in a file called </w:t>
            </w:r>
            <w:proofErr w:type="spellStart"/>
            <w:r>
              <w:rPr>
                <w:b/>
                <w:sz w:val="24"/>
              </w:rPr>
              <w:t>recentfiles</w:t>
            </w:r>
            <w:proofErr w:type="spellEnd"/>
          </w:p>
          <w:p w14:paraId="6AB590A9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find ~ -type f –</w:t>
            </w:r>
            <w:proofErr w:type="spellStart"/>
            <w:r>
              <w:rPr>
                <w:b/>
                <w:color w:val="FF0000"/>
                <w:sz w:val="24"/>
              </w:rPr>
              <w:t>mtime</w:t>
            </w:r>
            <w:proofErr w:type="spellEnd"/>
            <w:r>
              <w:rPr>
                <w:b/>
                <w:color w:val="FF0000"/>
                <w:sz w:val="24"/>
              </w:rPr>
              <w:t xml:space="preserve"> -1 –print &gt; </w:t>
            </w:r>
            <w:proofErr w:type="spellStart"/>
            <w:r>
              <w:rPr>
                <w:b/>
                <w:color w:val="FF0000"/>
                <w:sz w:val="24"/>
              </w:rPr>
              <w:t>recentfiles</w:t>
            </w:r>
            <w:proofErr w:type="spellEnd"/>
          </w:p>
          <w:p w14:paraId="6AB590AA" w14:textId="77777777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find $HOME –type f –</w:t>
            </w:r>
            <w:proofErr w:type="spellStart"/>
            <w:r>
              <w:rPr>
                <w:b/>
                <w:color w:val="FF0000"/>
                <w:sz w:val="24"/>
              </w:rPr>
              <w:t>mtime</w:t>
            </w:r>
            <w:proofErr w:type="spellEnd"/>
            <w:r>
              <w:rPr>
                <w:b/>
                <w:color w:val="FF0000"/>
                <w:sz w:val="24"/>
              </w:rPr>
              <w:t xml:space="preserve"> -1 &gt; </w:t>
            </w:r>
            <w:proofErr w:type="spellStart"/>
            <w:r>
              <w:rPr>
                <w:b/>
                <w:color w:val="FF0000"/>
                <w:sz w:val="24"/>
              </w:rPr>
              <w:t>recentfiles</w:t>
            </w:r>
            <w:proofErr w:type="spellEnd"/>
          </w:p>
        </w:tc>
      </w:tr>
      <w:tr w:rsidR="00514BF6" w:rsidRPr="008839B1" w14:paraId="6AB590B0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AC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AD" w14:textId="77777777" w:rsidR="00514BF6" w:rsidRDefault="00514BF6" w:rsidP="00514BF6">
            <w:pPr>
              <w:spacing w:before="20" w:after="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Display all the lines in </w:t>
            </w:r>
            <w:proofErr w:type="spellStart"/>
            <w:r>
              <w:rPr>
                <w:b/>
                <w:sz w:val="24"/>
              </w:rPr>
              <w:t>grepFile</w:t>
            </w:r>
            <w:proofErr w:type="spellEnd"/>
            <w:r>
              <w:rPr>
                <w:b/>
                <w:sz w:val="24"/>
              </w:rPr>
              <w:t xml:space="preserve"> that do not start with a letter</w:t>
            </w:r>
          </w:p>
          <w:p w14:paraId="6AB590AE" w14:textId="77777777" w:rsidR="00514BF6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grep –vi ‘^[a-z]’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</w:p>
          <w:p w14:paraId="6AB590AF" w14:textId="3BC7DEF1" w:rsidR="00514BF6" w:rsidRPr="006013CE" w:rsidRDefault="00514BF6" w:rsidP="00514BF6">
            <w:pPr>
              <w:spacing w:before="20" w:after="4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grep ^[^a-</w:t>
            </w:r>
            <w:proofErr w:type="spellStart"/>
            <w:r>
              <w:rPr>
                <w:b/>
                <w:color w:val="FF0000"/>
                <w:sz w:val="24"/>
              </w:rPr>
              <w:t>zA</w:t>
            </w:r>
            <w:proofErr w:type="spellEnd"/>
            <w:r>
              <w:rPr>
                <w:b/>
                <w:color w:val="FF0000"/>
                <w:sz w:val="24"/>
              </w:rPr>
              <w:t xml:space="preserve">-Z]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</w:p>
        </w:tc>
      </w:tr>
      <w:tr w:rsidR="00514BF6" w:rsidRPr="008839B1" w14:paraId="6AB590B7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B1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ind w:left="738" w:hanging="369"/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B2" w14:textId="77777777" w:rsidR="00E26334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Display a list of all files in your home directory including hidden files</w:t>
            </w:r>
            <w:r w:rsidR="00F96837">
              <w:rPr>
                <w:b/>
                <w:sz w:val="24"/>
              </w:rPr>
              <w:t>.</w:t>
            </w:r>
          </w:p>
          <w:p w14:paraId="6AB590B3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l</w:t>
            </w:r>
            <w:r w:rsidRPr="006013CE">
              <w:rPr>
                <w:b/>
                <w:color w:val="FF0000"/>
                <w:sz w:val="24"/>
              </w:rPr>
              <w:t>s –a ~</w:t>
            </w:r>
          </w:p>
          <w:p w14:paraId="6AB590B4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ls –a $HOME</w:t>
            </w:r>
          </w:p>
          <w:p w14:paraId="6AB590B5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ls –a /home/</w:t>
            </w:r>
            <w:proofErr w:type="spellStart"/>
            <w:r>
              <w:rPr>
                <w:b/>
                <w:color w:val="FF0000"/>
                <w:sz w:val="24"/>
              </w:rPr>
              <w:t>first.lastname</w:t>
            </w:r>
            <w:proofErr w:type="spellEnd"/>
          </w:p>
          <w:p w14:paraId="6AB590B6" w14:textId="77777777" w:rsidR="00514BF6" w:rsidRPr="006013CE" w:rsidRDefault="00514BF6" w:rsidP="00514BF6">
            <w:pPr>
              <w:rPr>
                <w:b/>
                <w:color w:val="FF0000"/>
                <w:sz w:val="24"/>
              </w:rPr>
            </w:pPr>
          </w:p>
        </w:tc>
      </w:tr>
      <w:tr w:rsidR="00514BF6" w:rsidRPr="008839B1" w14:paraId="6AB590BC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B8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B9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Display a list of only the hidden files in your home directory</w:t>
            </w:r>
            <w:r w:rsidR="00F96837">
              <w:rPr>
                <w:b/>
                <w:sz w:val="24"/>
              </w:rPr>
              <w:t xml:space="preserve">.  </w:t>
            </w:r>
            <w:r w:rsidR="00EA485B">
              <w:rPr>
                <w:b/>
                <w:sz w:val="24"/>
              </w:rPr>
              <w:t>D</w:t>
            </w:r>
            <w:r w:rsidR="00F96837">
              <w:rPr>
                <w:b/>
                <w:sz w:val="24"/>
              </w:rPr>
              <w:t xml:space="preserve">o not include </w:t>
            </w:r>
            <w:r w:rsidR="009362AA">
              <w:rPr>
                <w:b/>
                <w:sz w:val="24"/>
              </w:rPr>
              <w:t xml:space="preserve">the contents of </w:t>
            </w:r>
            <w:r w:rsidR="00F96837">
              <w:rPr>
                <w:b/>
                <w:sz w:val="24"/>
              </w:rPr>
              <w:t>subdirectories.</w:t>
            </w:r>
          </w:p>
          <w:p w14:paraId="6AB590BA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proofErr w:type="gramStart"/>
            <w:r>
              <w:rPr>
                <w:b/>
                <w:color w:val="FF0000"/>
                <w:sz w:val="24"/>
              </w:rPr>
              <w:t>ls</w:t>
            </w:r>
            <w:proofErr w:type="gramEnd"/>
            <w:r>
              <w:rPr>
                <w:b/>
                <w:color w:val="FF0000"/>
                <w:sz w:val="24"/>
              </w:rPr>
              <w:t xml:space="preserve"> –a ~ | grep ‘^\.’ </w:t>
            </w:r>
          </w:p>
          <w:p w14:paraId="6AB590BB" w14:textId="77777777" w:rsidR="00514BF6" w:rsidRPr="006013CE" w:rsidRDefault="00514BF6" w:rsidP="00514BF6">
            <w:pPr>
              <w:rPr>
                <w:b/>
                <w:color w:val="FF0000"/>
                <w:sz w:val="24"/>
              </w:rPr>
            </w:pPr>
            <w:proofErr w:type="gramStart"/>
            <w:r>
              <w:rPr>
                <w:b/>
                <w:color w:val="FF0000"/>
                <w:sz w:val="24"/>
              </w:rPr>
              <w:t>ls</w:t>
            </w:r>
            <w:proofErr w:type="gramEnd"/>
            <w:r>
              <w:rPr>
                <w:b/>
                <w:color w:val="FF0000"/>
                <w:sz w:val="24"/>
              </w:rPr>
              <w:t xml:space="preserve"> –ad ~/.*   </w:t>
            </w:r>
          </w:p>
        </w:tc>
      </w:tr>
      <w:tr w:rsidR="00514BF6" w:rsidRPr="008839B1" w14:paraId="6AB590C0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BD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BE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Display the 1</w:t>
            </w:r>
            <w:r w:rsidRPr="0001570F">
              <w:rPr>
                <w:b/>
                <w:sz w:val="24"/>
                <w:vertAlign w:val="superscript"/>
              </w:rPr>
              <w:t>st</w:t>
            </w:r>
            <w:r>
              <w:rPr>
                <w:b/>
                <w:sz w:val="24"/>
              </w:rPr>
              <w:t xml:space="preserve"> 5 lines of </w:t>
            </w:r>
            <w:proofErr w:type="spellStart"/>
            <w:r>
              <w:rPr>
                <w:b/>
                <w:sz w:val="24"/>
              </w:rPr>
              <w:t>batchprog</w:t>
            </w:r>
            <w:proofErr w:type="spellEnd"/>
            <w:r>
              <w:rPr>
                <w:b/>
                <w:sz w:val="24"/>
              </w:rPr>
              <w:t xml:space="preserve">  </w:t>
            </w:r>
          </w:p>
          <w:p w14:paraId="6AB590BF" w14:textId="77777777" w:rsidR="00514BF6" w:rsidRPr="006013CE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head -5 </w:t>
            </w:r>
            <w:proofErr w:type="spellStart"/>
            <w:r>
              <w:rPr>
                <w:b/>
                <w:color w:val="FF0000"/>
                <w:sz w:val="24"/>
              </w:rPr>
              <w:t>batchprog</w:t>
            </w:r>
            <w:proofErr w:type="spellEnd"/>
          </w:p>
        </w:tc>
      </w:tr>
      <w:tr w:rsidR="00514BF6" w:rsidRPr="008839B1" w14:paraId="6AB590C5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C1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C2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Count the lines in </w:t>
            </w:r>
            <w:proofErr w:type="spellStart"/>
            <w:r>
              <w:rPr>
                <w:b/>
                <w:sz w:val="24"/>
              </w:rPr>
              <w:t>batchprog</w:t>
            </w:r>
            <w:proofErr w:type="spellEnd"/>
            <w:r>
              <w:rPr>
                <w:b/>
                <w:sz w:val="24"/>
              </w:rPr>
              <w:t xml:space="preserve"> that contain the </w:t>
            </w:r>
            <w:r w:rsidR="0091035A">
              <w:rPr>
                <w:b/>
                <w:sz w:val="24"/>
              </w:rPr>
              <w:t>word</w:t>
            </w:r>
            <w:r>
              <w:rPr>
                <w:b/>
                <w:sz w:val="24"/>
              </w:rPr>
              <w:t xml:space="preserve"> date</w:t>
            </w:r>
          </w:p>
          <w:p w14:paraId="6AB590C3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grep –</w:t>
            </w:r>
            <w:proofErr w:type="spellStart"/>
            <w:r>
              <w:rPr>
                <w:b/>
                <w:color w:val="FF0000"/>
                <w:sz w:val="24"/>
              </w:rPr>
              <w:t>c</w:t>
            </w:r>
            <w:r w:rsidR="0091035A">
              <w:rPr>
                <w:b/>
                <w:color w:val="FF0000"/>
                <w:sz w:val="24"/>
              </w:rPr>
              <w:t>w</w:t>
            </w:r>
            <w:proofErr w:type="spellEnd"/>
            <w:r>
              <w:rPr>
                <w:b/>
                <w:color w:val="FF0000"/>
                <w:sz w:val="24"/>
              </w:rPr>
              <w:t xml:space="preserve"> date </w:t>
            </w:r>
            <w:proofErr w:type="spellStart"/>
            <w:r>
              <w:rPr>
                <w:b/>
                <w:color w:val="FF0000"/>
                <w:sz w:val="24"/>
              </w:rPr>
              <w:t>batchprog</w:t>
            </w:r>
            <w:proofErr w:type="spellEnd"/>
          </w:p>
          <w:p w14:paraId="6AB590C4" w14:textId="77777777" w:rsidR="00514BF6" w:rsidRPr="006013CE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grep </w:t>
            </w:r>
            <w:r w:rsidR="0091035A">
              <w:rPr>
                <w:b/>
                <w:color w:val="FF0000"/>
                <w:sz w:val="24"/>
              </w:rPr>
              <w:t xml:space="preserve">–w </w:t>
            </w:r>
            <w:r>
              <w:rPr>
                <w:b/>
                <w:color w:val="FF0000"/>
                <w:sz w:val="24"/>
              </w:rPr>
              <w:t xml:space="preserve">date </w:t>
            </w:r>
            <w:proofErr w:type="spellStart"/>
            <w:r>
              <w:rPr>
                <w:b/>
                <w:color w:val="FF0000"/>
                <w:sz w:val="24"/>
              </w:rPr>
              <w:t>batchprog</w:t>
            </w:r>
            <w:proofErr w:type="spellEnd"/>
            <w:r>
              <w:rPr>
                <w:b/>
                <w:color w:val="FF0000"/>
                <w:sz w:val="24"/>
              </w:rPr>
              <w:t xml:space="preserve"> | </w:t>
            </w:r>
            <w:proofErr w:type="spellStart"/>
            <w:r>
              <w:rPr>
                <w:b/>
                <w:color w:val="FF0000"/>
                <w:sz w:val="24"/>
              </w:rPr>
              <w:t>wc</w:t>
            </w:r>
            <w:proofErr w:type="spellEnd"/>
            <w:r>
              <w:rPr>
                <w:b/>
                <w:color w:val="FF0000"/>
                <w:sz w:val="24"/>
              </w:rPr>
              <w:t xml:space="preserve"> –l</w:t>
            </w:r>
          </w:p>
        </w:tc>
      </w:tr>
      <w:tr w:rsidR="00514BF6" w:rsidRPr="008839B1" w14:paraId="6AB590CA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C6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C7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Display just the 1</w:t>
            </w:r>
            <w:r w:rsidRPr="00DF35C7">
              <w:rPr>
                <w:b/>
                <w:sz w:val="24"/>
                <w:vertAlign w:val="superscript"/>
              </w:rPr>
              <w:t>st</w:t>
            </w:r>
            <w:r>
              <w:rPr>
                <w:b/>
                <w:sz w:val="24"/>
              </w:rPr>
              <w:t xml:space="preserve"> 3 characters of each line in </w:t>
            </w:r>
            <w:proofErr w:type="spellStart"/>
            <w:r>
              <w:rPr>
                <w:b/>
                <w:sz w:val="24"/>
              </w:rPr>
              <w:t>grepFile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14:paraId="6AB590C8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cut –c1-3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</w:p>
          <w:p w14:paraId="6AB590C9" w14:textId="77777777" w:rsidR="00514BF6" w:rsidRPr="006013CE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cut –c-3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</w:p>
        </w:tc>
      </w:tr>
      <w:tr w:rsidR="00514BF6" w:rsidRPr="008839B1" w14:paraId="6AB590D2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CB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CC" w14:textId="77777777" w:rsidR="00514BF6" w:rsidRDefault="00514BF6" w:rsidP="00514BF6">
            <w:pPr>
              <w:rPr>
                <w:lang w:val="en-US"/>
              </w:rPr>
            </w:pPr>
            <w:r w:rsidRPr="00A848FA">
              <w:rPr>
                <w:b/>
                <w:sz w:val="24"/>
                <w:lang w:val="en-US"/>
              </w:rPr>
              <w:t>List all the people currently logged into the system and sort the output alphabetically by username</w:t>
            </w:r>
            <w:r>
              <w:rPr>
                <w:lang w:val="en-US"/>
              </w:rPr>
              <w:t xml:space="preserve">. </w:t>
            </w:r>
          </w:p>
          <w:p w14:paraId="6AB590CD" w14:textId="77777777" w:rsidR="00514BF6" w:rsidRDefault="00514BF6" w:rsidP="00514BF6">
            <w:pPr>
              <w:rPr>
                <w:lang w:val="en-US"/>
              </w:rPr>
            </w:pPr>
          </w:p>
          <w:p w14:paraId="6AB590CE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who | sort</w:t>
            </w:r>
          </w:p>
          <w:p w14:paraId="6AB590CF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finger | grep –v Login | sort</w:t>
            </w:r>
          </w:p>
          <w:p w14:paraId="6AB590D0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users | </w:t>
            </w:r>
            <w:proofErr w:type="spellStart"/>
            <w:r>
              <w:rPr>
                <w:b/>
                <w:color w:val="FF0000"/>
                <w:sz w:val="24"/>
              </w:rPr>
              <w:t>tr</w:t>
            </w:r>
            <w:proofErr w:type="spellEnd"/>
            <w:r>
              <w:rPr>
                <w:b/>
                <w:color w:val="FF0000"/>
                <w:sz w:val="24"/>
              </w:rPr>
              <w:t xml:space="preserve"> ' ' '\n'</w:t>
            </w:r>
          </w:p>
          <w:p w14:paraId="6AB590D1" w14:textId="77777777" w:rsidR="0092208E" w:rsidRPr="004C0D4A" w:rsidRDefault="0092208E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users</w:t>
            </w:r>
          </w:p>
        </w:tc>
      </w:tr>
      <w:tr w:rsidR="00514BF6" w:rsidRPr="008839B1" w14:paraId="6AB590D9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D3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D4" w14:textId="77777777" w:rsidR="00514BF6" w:rsidRPr="00A848FA" w:rsidRDefault="00514BF6" w:rsidP="00514BF6">
            <w:pPr>
              <w:rPr>
                <w:b/>
                <w:sz w:val="24"/>
                <w:lang w:val="en-US"/>
              </w:rPr>
            </w:pPr>
            <w:r w:rsidRPr="00A848FA">
              <w:rPr>
                <w:b/>
                <w:sz w:val="24"/>
                <w:lang w:val="en-US"/>
              </w:rPr>
              <w:t xml:space="preserve">List all people who are currently logged into the system more than once. Sort the output alphabetically by username. </w:t>
            </w:r>
          </w:p>
          <w:p w14:paraId="6AB590D5" w14:textId="77777777" w:rsidR="00514BF6" w:rsidRDefault="00514BF6" w:rsidP="00514BF6">
            <w:pPr>
              <w:rPr>
                <w:lang w:val="en-US"/>
              </w:rPr>
            </w:pPr>
          </w:p>
          <w:p w14:paraId="6AB590D6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who | sort | cut –d" " –f1 | </w:t>
            </w:r>
            <w:proofErr w:type="spellStart"/>
            <w:r>
              <w:rPr>
                <w:b/>
                <w:color w:val="FF0000"/>
                <w:sz w:val="24"/>
              </w:rPr>
              <w:t>uniq</w:t>
            </w:r>
            <w:proofErr w:type="spellEnd"/>
            <w:r>
              <w:rPr>
                <w:b/>
                <w:color w:val="FF0000"/>
                <w:sz w:val="24"/>
              </w:rPr>
              <w:t xml:space="preserve"> –d</w:t>
            </w:r>
          </w:p>
          <w:p w14:paraId="6AB590D7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finger | grep –v Login | sort | cut –d" " –f1 | </w:t>
            </w:r>
            <w:proofErr w:type="spellStart"/>
            <w:r>
              <w:rPr>
                <w:b/>
                <w:color w:val="FF0000"/>
                <w:sz w:val="24"/>
              </w:rPr>
              <w:t>uniq</w:t>
            </w:r>
            <w:proofErr w:type="spellEnd"/>
            <w:r>
              <w:rPr>
                <w:b/>
                <w:color w:val="FF0000"/>
                <w:sz w:val="24"/>
              </w:rPr>
              <w:t xml:space="preserve"> –d</w:t>
            </w:r>
          </w:p>
          <w:p w14:paraId="6AB590D8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users | </w:t>
            </w:r>
            <w:proofErr w:type="spellStart"/>
            <w:r>
              <w:rPr>
                <w:b/>
                <w:color w:val="FF0000"/>
                <w:sz w:val="24"/>
              </w:rPr>
              <w:t>tr</w:t>
            </w:r>
            <w:proofErr w:type="spellEnd"/>
            <w:r>
              <w:rPr>
                <w:b/>
                <w:color w:val="FF0000"/>
                <w:sz w:val="24"/>
              </w:rPr>
              <w:t xml:space="preserve"> ' ' '\n' | </w:t>
            </w:r>
            <w:proofErr w:type="spellStart"/>
            <w:r>
              <w:rPr>
                <w:b/>
                <w:color w:val="FF0000"/>
                <w:sz w:val="24"/>
              </w:rPr>
              <w:t>uniq</w:t>
            </w:r>
            <w:proofErr w:type="spellEnd"/>
            <w:r>
              <w:rPr>
                <w:b/>
                <w:color w:val="FF0000"/>
                <w:sz w:val="24"/>
              </w:rPr>
              <w:t xml:space="preserve"> –d</w:t>
            </w:r>
            <w:bookmarkStart w:id="0" w:name="_GoBack"/>
            <w:bookmarkEnd w:id="0"/>
          </w:p>
        </w:tc>
      </w:tr>
      <w:tr w:rsidR="00514BF6" w:rsidRPr="008839B1" w14:paraId="6AB590DD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DA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DB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Identify the Process ID of your bash shell</w:t>
            </w:r>
          </w:p>
          <w:p w14:paraId="6AB590DC" w14:textId="77777777" w:rsidR="00514BF6" w:rsidRPr="004C0D4A" w:rsidRDefault="0091035A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P</w:t>
            </w:r>
            <w:r w:rsidR="00514BF6" w:rsidRPr="004C0D4A">
              <w:rPr>
                <w:b/>
                <w:color w:val="FF0000"/>
                <w:sz w:val="24"/>
              </w:rPr>
              <w:t>s</w:t>
            </w:r>
          </w:p>
        </w:tc>
      </w:tr>
      <w:tr w:rsidR="00514BF6" w:rsidRPr="008839B1" w14:paraId="6AB590E2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DE" w14:textId="2EEF2BC6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DF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Count all the directories and subdirectories in your home directory.</w:t>
            </w:r>
          </w:p>
          <w:p w14:paraId="6AB590E0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 w:rsidRPr="00A60B7B">
              <w:rPr>
                <w:b/>
                <w:color w:val="FF0000"/>
                <w:sz w:val="24"/>
              </w:rPr>
              <w:t xml:space="preserve">find ~ -type d | </w:t>
            </w:r>
            <w:proofErr w:type="spellStart"/>
            <w:r w:rsidRPr="00A60B7B">
              <w:rPr>
                <w:b/>
                <w:color w:val="FF0000"/>
                <w:sz w:val="24"/>
              </w:rPr>
              <w:t>wc</w:t>
            </w:r>
            <w:proofErr w:type="spellEnd"/>
            <w:r w:rsidRPr="00A60B7B">
              <w:rPr>
                <w:b/>
                <w:color w:val="FF0000"/>
                <w:sz w:val="24"/>
              </w:rPr>
              <w:t xml:space="preserve"> –l</w:t>
            </w:r>
          </w:p>
          <w:p w14:paraId="6AB590E1" w14:textId="37036A73" w:rsidR="00806F35" w:rsidRPr="00A60B7B" w:rsidRDefault="00806F35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ls -</w:t>
            </w:r>
            <w:proofErr w:type="spellStart"/>
            <w:r>
              <w:rPr>
                <w:b/>
                <w:color w:val="FF0000"/>
                <w:sz w:val="24"/>
              </w:rPr>
              <w:t>lR</w:t>
            </w:r>
            <w:proofErr w:type="spellEnd"/>
            <w:r>
              <w:rPr>
                <w:b/>
                <w:color w:val="FF0000"/>
                <w:sz w:val="24"/>
              </w:rPr>
              <w:t xml:space="preserve"> | grep ^d | </w:t>
            </w:r>
            <w:proofErr w:type="spellStart"/>
            <w:r>
              <w:rPr>
                <w:b/>
                <w:color w:val="FF0000"/>
                <w:sz w:val="24"/>
              </w:rPr>
              <w:t>wc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  <w:r w:rsidR="00D60497">
              <w:rPr>
                <w:b/>
                <w:color w:val="FF0000"/>
                <w:sz w:val="24"/>
              </w:rPr>
              <w:t>–</w:t>
            </w:r>
            <w:r>
              <w:rPr>
                <w:b/>
                <w:color w:val="FF0000"/>
                <w:sz w:val="24"/>
              </w:rPr>
              <w:t>l</w:t>
            </w:r>
          </w:p>
        </w:tc>
      </w:tr>
      <w:tr w:rsidR="00514BF6" w:rsidRPr="008839B1" w14:paraId="6AB590E7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E3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E4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Identify the directory which holds the touch command</w:t>
            </w:r>
            <w:r w:rsidR="006868F8">
              <w:rPr>
                <w:b/>
                <w:sz w:val="24"/>
              </w:rPr>
              <w:t>.  D</w:t>
            </w:r>
            <w:r>
              <w:rPr>
                <w:b/>
                <w:sz w:val="24"/>
              </w:rPr>
              <w:t>o not search the whole filesystem</w:t>
            </w:r>
            <w:r w:rsidR="006868F8">
              <w:rPr>
                <w:b/>
                <w:sz w:val="24"/>
              </w:rPr>
              <w:t>.</w:t>
            </w:r>
          </w:p>
          <w:p w14:paraId="6AB590E5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w</w:t>
            </w:r>
            <w:r w:rsidRPr="004C0D4A">
              <w:rPr>
                <w:b/>
                <w:color w:val="FF0000"/>
                <w:sz w:val="24"/>
              </w:rPr>
              <w:t>hich touch</w:t>
            </w:r>
          </w:p>
          <w:p w14:paraId="6AB590E6" w14:textId="77777777" w:rsidR="00514BF6" w:rsidRPr="004C0D4A" w:rsidRDefault="00514BF6" w:rsidP="00514BF6">
            <w:pPr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type touch</w:t>
            </w:r>
          </w:p>
        </w:tc>
      </w:tr>
      <w:tr w:rsidR="00514BF6" w:rsidRPr="008839B1" w14:paraId="6AB590EC" w14:textId="77777777" w:rsidTr="003275BC">
        <w:trPr>
          <w:cantSplit/>
          <w:trHeight w:val="1175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E8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E9" w14:textId="77777777" w:rsidR="00514BF6" w:rsidRDefault="00514BF6" w:rsidP="00514B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Find all the files in /</w:t>
            </w:r>
            <w:proofErr w:type="spellStart"/>
            <w:r>
              <w:rPr>
                <w:b/>
                <w:sz w:val="24"/>
              </w:rPr>
              <w:t>etc</w:t>
            </w:r>
            <w:proofErr w:type="spellEnd"/>
            <w:r>
              <w:rPr>
                <w:b/>
                <w:sz w:val="24"/>
              </w:rPr>
              <w:t xml:space="preserve"> (or subdirectories of /</w:t>
            </w:r>
            <w:proofErr w:type="spellStart"/>
            <w:r>
              <w:rPr>
                <w:b/>
                <w:sz w:val="24"/>
              </w:rPr>
              <w:t>etc</w:t>
            </w:r>
            <w:proofErr w:type="spellEnd"/>
            <w:r>
              <w:rPr>
                <w:b/>
                <w:sz w:val="24"/>
              </w:rPr>
              <w:t xml:space="preserve">) that start with the letter p. Store the results in a file called </w:t>
            </w:r>
            <w:proofErr w:type="spellStart"/>
            <w:r>
              <w:rPr>
                <w:b/>
                <w:sz w:val="24"/>
              </w:rPr>
              <w:t>etcpfiles</w:t>
            </w:r>
            <w:proofErr w:type="spellEnd"/>
            <w:r>
              <w:rPr>
                <w:b/>
                <w:sz w:val="24"/>
              </w:rPr>
              <w:t xml:space="preserve"> and discard all error messages into /dev/null</w:t>
            </w:r>
          </w:p>
          <w:p w14:paraId="6AB590EA" w14:textId="77777777" w:rsidR="00514BF6" w:rsidRDefault="00514BF6" w:rsidP="00514BF6">
            <w:pPr>
              <w:rPr>
                <w:b/>
                <w:color w:val="FF0000"/>
                <w:sz w:val="24"/>
              </w:rPr>
            </w:pPr>
          </w:p>
          <w:p w14:paraId="6AB590EB" w14:textId="77777777" w:rsidR="00514BF6" w:rsidRPr="009765BC" w:rsidRDefault="00514BF6" w:rsidP="00E40202">
            <w:pPr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find /</w:t>
            </w:r>
            <w:proofErr w:type="spellStart"/>
            <w:r>
              <w:rPr>
                <w:b/>
                <w:color w:val="FF0000"/>
                <w:sz w:val="24"/>
              </w:rPr>
              <w:t>etc</w:t>
            </w:r>
            <w:proofErr w:type="spellEnd"/>
            <w:r>
              <w:rPr>
                <w:b/>
                <w:color w:val="FF0000"/>
                <w:sz w:val="24"/>
              </w:rPr>
              <w:t xml:space="preserve"> –type f –name “p*” &gt; </w:t>
            </w:r>
            <w:proofErr w:type="spellStart"/>
            <w:r>
              <w:rPr>
                <w:b/>
                <w:color w:val="FF0000"/>
                <w:sz w:val="24"/>
              </w:rPr>
              <w:t>etcpfiles</w:t>
            </w:r>
            <w:proofErr w:type="spellEnd"/>
            <w:r>
              <w:rPr>
                <w:b/>
                <w:color w:val="FF0000"/>
                <w:sz w:val="24"/>
              </w:rPr>
              <w:t xml:space="preserve"> 2&gt;/dev/null 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514BF6" w:rsidRPr="008839B1" w14:paraId="6AB590F1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ED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EE" w14:textId="77777777" w:rsidR="00514BF6" w:rsidRDefault="006868F8" w:rsidP="00514BF6">
            <w:pPr>
              <w:pStyle w:val="NoSpacing1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Display the contents of the /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etc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/hosts file but replace each : with *</w:t>
            </w:r>
          </w:p>
          <w:p w14:paraId="6AB590EF" w14:textId="77777777" w:rsidR="00514BF6" w:rsidRDefault="00514BF6" w:rsidP="00514BF6">
            <w:pPr>
              <w:pStyle w:val="NoSpacing1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tr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 ‘:’ ‘*’ &lt; /</w:t>
            </w:r>
            <w:proofErr w:type="spell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etc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/hosts</w:t>
            </w:r>
          </w:p>
          <w:p w14:paraId="6AB590F0" w14:textId="77777777" w:rsidR="00514BF6" w:rsidRPr="004C0D4A" w:rsidRDefault="00514BF6" w:rsidP="00514BF6">
            <w:pPr>
              <w:pStyle w:val="NoSpacing1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cat /</w:t>
            </w:r>
            <w:proofErr w:type="spell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etc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/hosts | </w:t>
            </w:r>
            <w:proofErr w:type="spellStart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>tr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  <w:szCs w:val="24"/>
              </w:rPr>
              <w:t xml:space="preserve"> ':' '*' </w:t>
            </w:r>
          </w:p>
        </w:tc>
      </w:tr>
      <w:tr w:rsidR="00514BF6" w:rsidRPr="008839B1" w14:paraId="6AB590F6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F2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F3" w14:textId="77777777" w:rsidR="00514BF6" w:rsidRDefault="00514BF6" w:rsidP="00514BF6">
            <w:pPr>
              <w:pStyle w:val="NoSpacing1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List the size, in characters, of each file in your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unixmock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directory and store in a file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filesizelist</w:t>
            </w:r>
            <w:proofErr w:type="spellEnd"/>
          </w:p>
          <w:p w14:paraId="6AB590F4" w14:textId="77777777" w:rsidR="00514BF6" w:rsidRDefault="00514BF6" w:rsidP="00514BF6">
            <w:pPr>
              <w:pStyle w:val="NoSpacing1"/>
              <w:rPr>
                <w:rFonts w:ascii="Arial" w:hAnsi="Arial" w:cs="Arial"/>
                <w:b/>
                <w:color w:val="FF0000"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color w:val="FF0000"/>
                <w:sz w:val="24"/>
              </w:rPr>
              <w:t>wc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</w:rPr>
              <w:t xml:space="preserve">  -m * &gt; </w:t>
            </w:r>
            <w:proofErr w:type="spellStart"/>
            <w:r>
              <w:rPr>
                <w:rFonts w:ascii="Arial" w:hAnsi="Arial" w:cs="Arial"/>
                <w:b/>
                <w:color w:val="FF0000"/>
                <w:sz w:val="24"/>
              </w:rPr>
              <w:t>filesizelist</w:t>
            </w:r>
            <w:proofErr w:type="spellEnd"/>
          </w:p>
          <w:p w14:paraId="6AB590F5" w14:textId="77777777" w:rsidR="00514BF6" w:rsidRPr="005E0269" w:rsidRDefault="00514BF6" w:rsidP="00514BF6">
            <w:pPr>
              <w:pStyle w:val="NoSpacing1"/>
              <w:rPr>
                <w:rFonts w:ascii="Arial" w:hAnsi="Arial" w:cs="Arial"/>
                <w:b/>
                <w:color w:val="FF0000"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color w:val="FF0000"/>
                <w:sz w:val="24"/>
              </w:rPr>
              <w:t>wc</w:t>
            </w:r>
            <w:proofErr w:type="spellEnd"/>
            <w:r>
              <w:rPr>
                <w:rFonts w:ascii="Arial" w:hAnsi="Arial" w:cs="Arial"/>
                <w:b/>
                <w:color w:val="FF0000"/>
                <w:sz w:val="24"/>
              </w:rPr>
              <w:t xml:space="preserve"> </w:t>
            </w:r>
            <w:r w:rsidR="000C13E2">
              <w:rPr>
                <w:rFonts w:ascii="Arial" w:hAnsi="Arial" w:cs="Arial"/>
                <w:b/>
                <w:color w:val="FF0000"/>
                <w:sz w:val="24"/>
              </w:rPr>
              <w:t xml:space="preserve"> -m ~/</w:t>
            </w:r>
            <w:proofErr w:type="spellStart"/>
            <w:r w:rsidR="000C13E2">
              <w:rPr>
                <w:rFonts w:ascii="Arial" w:hAnsi="Arial" w:cs="Arial"/>
                <w:b/>
                <w:color w:val="FF0000"/>
                <w:sz w:val="24"/>
              </w:rPr>
              <w:t>unixmock</w:t>
            </w:r>
            <w:proofErr w:type="spellEnd"/>
            <w:r w:rsidR="000C13E2">
              <w:rPr>
                <w:rFonts w:ascii="Arial" w:hAnsi="Arial" w:cs="Arial"/>
                <w:b/>
                <w:color w:val="FF0000"/>
                <w:sz w:val="24"/>
              </w:rPr>
              <w:t xml:space="preserve">/* &gt; </w:t>
            </w:r>
            <w:proofErr w:type="spellStart"/>
            <w:r w:rsidR="000C13E2">
              <w:rPr>
                <w:rFonts w:ascii="Arial" w:hAnsi="Arial" w:cs="Arial"/>
                <w:b/>
                <w:color w:val="FF0000"/>
                <w:sz w:val="24"/>
              </w:rPr>
              <w:t>filesizelist</w:t>
            </w:r>
            <w:proofErr w:type="spellEnd"/>
          </w:p>
        </w:tc>
      </w:tr>
      <w:tr w:rsidR="00514BF6" w:rsidRPr="008839B1" w14:paraId="6AB590FC" w14:textId="77777777" w:rsidTr="003275BC">
        <w:trPr>
          <w:cantSplit/>
          <w:trHeight w:val="397"/>
        </w:trPr>
        <w:tc>
          <w:tcPr>
            <w:tcW w:w="1525" w:type="dxa"/>
            <w:tcBorders>
              <w:left w:val="single" w:sz="4" w:space="0" w:color="333399"/>
            </w:tcBorders>
          </w:tcPr>
          <w:p w14:paraId="6AB590F7" w14:textId="77777777" w:rsidR="00514BF6" w:rsidRPr="00C3179E" w:rsidRDefault="00514BF6" w:rsidP="00514BF6">
            <w:pPr>
              <w:pStyle w:val="ListParagraph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8104" w:type="dxa"/>
            <w:tcBorders>
              <w:right w:val="single" w:sz="4" w:space="0" w:color="333399"/>
            </w:tcBorders>
          </w:tcPr>
          <w:p w14:paraId="6AB590F8" w14:textId="77777777" w:rsidR="00514BF6" w:rsidRDefault="00514BF6" w:rsidP="00514BF6">
            <w:pPr>
              <w:spacing w:before="20" w:after="40"/>
              <w:outlineLvl w:val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Delete the </w:t>
            </w:r>
            <w:proofErr w:type="spellStart"/>
            <w:r>
              <w:rPr>
                <w:b/>
                <w:sz w:val="24"/>
              </w:rPr>
              <w:t>grepFile</w:t>
            </w:r>
            <w:proofErr w:type="spellEnd"/>
            <w:r>
              <w:rPr>
                <w:b/>
                <w:sz w:val="24"/>
              </w:rPr>
              <w:t xml:space="preserve"> and </w:t>
            </w:r>
            <w:proofErr w:type="spellStart"/>
            <w:r>
              <w:rPr>
                <w:b/>
                <w:sz w:val="24"/>
              </w:rPr>
              <w:t>batchprog</w:t>
            </w:r>
            <w:proofErr w:type="spellEnd"/>
            <w:r>
              <w:rPr>
                <w:b/>
                <w:sz w:val="24"/>
              </w:rPr>
              <w:t xml:space="preserve"> files from your </w:t>
            </w:r>
            <w:proofErr w:type="spellStart"/>
            <w:r>
              <w:rPr>
                <w:b/>
                <w:sz w:val="24"/>
              </w:rPr>
              <w:t>unixmock</w:t>
            </w:r>
            <w:proofErr w:type="spellEnd"/>
            <w:r>
              <w:rPr>
                <w:b/>
                <w:sz w:val="24"/>
              </w:rPr>
              <w:t xml:space="preserve"> directory</w:t>
            </w:r>
          </w:p>
          <w:p w14:paraId="6AB590F9" w14:textId="77777777" w:rsidR="00514BF6" w:rsidRDefault="00514BF6" w:rsidP="00514BF6">
            <w:pPr>
              <w:spacing w:before="20" w:after="40"/>
              <w:outlineLvl w:val="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rm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  <w:proofErr w:type="spellStart"/>
            <w:r>
              <w:rPr>
                <w:b/>
                <w:color w:val="FF0000"/>
                <w:sz w:val="24"/>
              </w:rPr>
              <w:t>batchprog</w:t>
            </w:r>
            <w:proofErr w:type="spellEnd"/>
          </w:p>
          <w:p w14:paraId="6AB590FA" w14:textId="77777777" w:rsidR="00514BF6" w:rsidRDefault="00514BF6" w:rsidP="00514BF6">
            <w:pPr>
              <w:spacing w:before="20" w:after="40"/>
              <w:outlineLvl w:val="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rm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  <w:proofErr w:type="spellStart"/>
            <w:r>
              <w:rPr>
                <w:b/>
                <w:color w:val="FF0000"/>
                <w:sz w:val="24"/>
              </w:rPr>
              <w:t>grepFile</w:t>
            </w:r>
            <w:proofErr w:type="spellEnd"/>
          </w:p>
          <w:p w14:paraId="6AB590FB" w14:textId="77777777" w:rsidR="00514BF6" w:rsidRPr="005E0269" w:rsidRDefault="00514BF6" w:rsidP="00514BF6">
            <w:pPr>
              <w:spacing w:before="20" w:after="40"/>
              <w:outlineLvl w:val="0"/>
              <w:rPr>
                <w:b/>
                <w:color w:val="FF0000"/>
                <w:sz w:val="24"/>
              </w:rPr>
            </w:pPr>
            <w:proofErr w:type="spellStart"/>
            <w:r>
              <w:rPr>
                <w:b/>
                <w:color w:val="FF0000"/>
                <w:sz w:val="24"/>
              </w:rPr>
              <w:t>rm</w:t>
            </w:r>
            <w:proofErr w:type="spellEnd"/>
            <w:r>
              <w:rPr>
                <w:b/>
                <w:color w:val="FF0000"/>
                <w:sz w:val="24"/>
              </w:rPr>
              <w:t xml:space="preserve"> </w:t>
            </w:r>
            <w:proofErr w:type="spellStart"/>
            <w:r>
              <w:rPr>
                <w:b/>
                <w:color w:val="FF0000"/>
                <w:sz w:val="24"/>
              </w:rPr>
              <w:t>batchprog</w:t>
            </w:r>
            <w:proofErr w:type="spellEnd"/>
          </w:p>
        </w:tc>
      </w:tr>
    </w:tbl>
    <w:p w14:paraId="6AB590FD" w14:textId="77777777" w:rsidR="00867DA5" w:rsidRPr="00867DA5" w:rsidRDefault="00867DA5" w:rsidP="000C13E2"/>
    <w:sectPr w:rsidR="00867DA5" w:rsidRPr="00867DA5" w:rsidSect="00A7653B">
      <w:headerReference w:type="default" r:id="rId12"/>
      <w:footerReference w:type="default" r:id="rId13"/>
      <w:headerReference w:type="first" r:id="rId14"/>
      <w:footerReference w:type="first" r:id="rId15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9AE242" w14:textId="77777777" w:rsidR="005A4B43" w:rsidRDefault="005A4B43">
      <w:r>
        <w:separator/>
      </w:r>
    </w:p>
    <w:p w14:paraId="77E6DE2E" w14:textId="77777777" w:rsidR="005A4B43" w:rsidRDefault="005A4B43"/>
  </w:endnote>
  <w:endnote w:type="continuationSeparator" w:id="0">
    <w:p w14:paraId="1EB975C1" w14:textId="77777777" w:rsidR="005A4B43" w:rsidRDefault="005A4B43">
      <w:r>
        <w:continuationSeparator/>
      </w:r>
    </w:p>
    <w:p w14:paraId="4BE73BDD" w14:textId="77777777" w:rsidR="005A4B43" w:rsidRDefault="005A4B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B78B280B-A22C-41A1-8D0A-E03E5253AD2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8B3FE150-4A9A-4E87-8A64-38B8FF11FC4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92ECB3F6-03D9-4337-94C9-D978D0A10879}"/>
    <w:embedBold r:id="rId4" w:fontKey="{F5AE01D3-3D57-4260-A2CF-50EFB4503BE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55F11A48-7D05-4B45-9EE2-3CD9D1A0968D}"/>
    <w:embedBold r:id="rId6" w:fontKey="{8CF8B272-D999-419F-804B-B6A4FA54AA3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9362AA" w:rsidRPr="003E15D1" w14:paraId="6AB5910A" w14:textId="77777777" w:rsidTr="00E95DB9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6AB59108" w14:textId="77777777" w:rsidR="009362AA" w:rsidRPr="003E15D1" w:rsidRDefault="009362AA" w:rsidP="00E95DB9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6AB59109" w14:textId="54D32EBA" w:rsidR="009362AA" w:rsidRPr="003E15D1" w:rsidRDefault="009362AA" w:rsidP="00E95DB9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1 February 2013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7B722E">
            <w:rPr>
              <w:b/>
              <w:noProof/>
              <w:color w:val="FFFFFF"/>
              <w:sz w:val="20"/>
              <w:szCs w:val="20"/>
            </w:rPr>
            <w:t>3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7B722E">
            <w:rPr>
              <w:b/>
              <w:noProof/>
              <w:color w:val="FFFFFF"/>
              <w:sz w:val="20"/>
              <w:szCs w:val="20"/>
            </w:rPr>
            <w:t>4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6AB5910B" w14:textId="77777777" w:rsidR="009362AA" w:rsidRPr="00AD5FFB" w:rsidRDefault="009362AA" w:rsidP="00D81A2B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0F2AB7" w:rsidRPr="00D1075C">
      <w:rPr>
        <w:sz w:val="10"/>
        <w:szCs w:val="10"/>
      </w:rPr>
      <w:fldChar w:fldCharType="begin"/>
    </w:r>
    <w:r w:rsidRPr="00D1075C">
      <w:rPr>
        <w:sz w:val="10"/>
        <w:szCs w:val="10"/>
      </w:rPr>
      <w:instrText xml:space="preserve"> FILENAME   \* CHARFORMAT </w:instrText>
    </w:r>
    <w:r w:rsidR="000F2AB7" w:rsidRPr="00D1075C">
      <w:rPr>
        <w:sz w:val="10"/>
        <w:szCs w:val="10"/>
      </w:rPr>
      <w:fldChar w:fldCharType="separate"/>
    </w:r>
    <w:r>
      <w:rPr>
        <w:noProof/>
        <w:sz w:val="10"/>
        <w:szCs w:val="10"/>
      </w:rPr>
      <w:t>Core - UNIX - Command line test.docx</w:t>
    </w:r>
    <w:r w:rsidR="000F2AB7" w:rsidRPr="00D1075C">
      <w:rPr>
        <w:sz w:val="10"/>
        <w:szCs w:val="1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9362AA" w:rsidRPr="003E15D1" w14:paraId="6AB5910F" w14:textId="77777777" w:rsidTr="00E95DB9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6AB5910D" w14:textId="77777777" w:rsidR="009362AA" w:rsidRPr="003E15D1" w:rsidRDefault="009362AA" w:rsidP="00E95DB9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6AB5910E" w14:textId="56225C0D" w:rsidR="009362AA" w:rsidRPr="003E15D1" w:rsidRDefault="009362AA" w:rsidP="000C13E2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18 October 2013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7B722E">
            <w:rPr>
              <w:b/>
              <w:noProof/>
              <w:color w:val="FFFFFF"/>
              <w:sz w:val="20"/>
              <w:szCs w:val="20"/>
            </w:rPr>
            <w:t>1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7B722E">
            <w:rPr>
              <w:b/>
              <w:noProof/>
              <w:color w:val="FFFFFF"/>
              <w:sz w:val="20"/>
              <w:szCs w:val="20"/>
            </w:rPr>
            <w:t>4</w:t>
          </w:r>
          <w:r w:rsidR="000F2AB7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6AB59110" w14:textId="77777777" w:rsidR="009362AA" w:rsidRPr="00AD5FFB" w:rsidRDefault="009362AA" w:rsidP="00D81A2B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0F2AB7" w:rsidRPr="00D1075C">
      <w:rPr>
        <w:sz w:val="10"/>
        <w:szCs w:val="10"/>
      </w:rPr>
      <w:fldChar w:fldCharType="begin"/>
    </w:r>
    <w:r w:rsidRPr="00D1075C">
      <w:rPr>
        <w:sz w:val="10"/>
        <w:szCs w:val="10"/>
      </w:rPr>
      <w:instrText xml:space="preserve"> FILENAME   \* CHARFORMAT </w:instrText>
    </w:r>
    <w:r w:rsidR="000F2AB7" w:rsidRPr="00D1075C">
      <w:rPr>
        <w:sz w:val="10"/>
        <w:szCs w:val="10"/>
      </w:rPr>
      <w:fldChar w:fldCharType="separate"/>
    </w:r>
    <w:r>
      <w:rPr>
        <w:noProof/>
        <w:sz w:val="10"/>
        <w:szCs w:val="10"/>
      </w:rPr>
      <w:t>Core - UNIX - Command line test.docx</w:t>
    </w:r>
    <w:r w:rsidR="000F2AB7" w:rsidRPr="00D1075C">
      <w:rPr>
        <w:sz w:val="10"/>
        <w:szCs w:val="1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A7DC08" w14:textId="77777777" w:rsidR="005A4B43" w:rsidRDefault="005A4B43">
      <w:r>
        <w:separator/>
      </w:r>
    </w:p>
    <w:p w14:paraId="28B0E8CA" w14:textId="77777777" w:rsidR="005A4B43" w:rsidRDefault="005A4B43"/>
  </w:footnote>
  <w:footnote w:type="continuationSeparator" w:id="0">
    <w:p w14:paraId="0157C322" w14:textId="77777777" w:rsidR="005A4B43" w:rsidRDefault="005A4B43">
      <w:r>
        <w:continuationSeparator/>
      </w:r>
    </w:p>
    <w:p w14:paraId="1EE59425" w14:textId="77777777" w:rsidR="005A4B43" w:rsidRDefault="005A4B4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9106" w14:textId="77777777" w:rsidR="009362AA" w:rsidRPr="002D0B6F" w:rsidRDefault="009362AA" w:rsidP="002D0B6F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Stream Name – Course Name – Examination Name – Document Name</w:t>
    </w:r>
  </w:p>
  <w:p w14:paraId="6AB59107" w14:textId="77777777" w:rsidR="009362AA" w:rsidRDefault="009362A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910C" w14:textId="77777777" w:rsidR="009362AA" w:rsidRPr="007D7596" w:rsidRDefault="009362AA" w:rsidP="007D7596">
    <w:pPr>
      <w:pStyle w:val="Header"/>
    </w:pPr>
    <w:r>
      <w:rPr>
        <w:noProof/>
        <w:lang w:eastAsia="en-GB"/>
      </w:rPr>
      <w:drawing>
        <wp:inline distT="0" distB="0" distL="0" distR="0" wp14:anchorId="6AB59111" wp14:editId="6AB59112">
          <wp:extent cx="6120130" cy="843915"/>
          <wp:effectExtent l="19050" t="0" r="0" b="0"/>
          <wp:docPr id="2" name="Picture 1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843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01D4"/>
    <w:multiLevelType w:val="multilevel"/>
    <w:tmpl w:val="3348D8F8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48E5D18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>
    <w:nsid w:val="0A3308CF"/>
    <w:multiLevelType w:val="hybridMultilevel"/>
    <w:tmpl w:val="1E7E4128"/>
    <w:lvl w:ilvl="0" w:tplc="DECEFEA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41145"/>
    <w:multiLevelType w:val="hybridMultilevel"/>
    <w:tmpl w:val="3D08B014"/>
    <w:lvl w:ilvl="0" w:tplc="CF184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3D6113"/>
    <w:multiLevelType w:val="hybridMultilevel"/>
    <w:tmpl w:val="AA2025E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44796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>
    <w:nsid w:val="1FFF21F3"/>
    <w:multiLevelType w:val="singleLevel"/>
    <w:tmpl w:val="72F82004"/>
    <w:lvl w:ilvl="0">
      <w:start w:val="2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8">
    <w:nsid w:val="288112B8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9">
    <w:nsid w:val="2A437F33"/>
    <w:multiLevelType w:val="hybridMultilevel"/>
    <w:tmpl w:val="E5C679EE"/>
    <w:lvl w:ilvl="0" w:tplc="EAB4B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945592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1">
    <w:nsid w:val="31043181"/>
    <w:multiLevelType w:val="singleLevel"/>
    <w:tmpl w:val="7150ADF6"/>
    <w:lvl w:ilvl="0">
      <w:start w:val="1"/>
      <w:numFmt w:val="lowerLetter"/>
      <w:lvlText w:val="%1)"/>
      <w:legacy w:legacy="1" w:legacySpace="0" w:legacyIndent="360"/>
      <w:lvlJc w:val="left"/>
      <w:pPr>
        <w:ind w:left="360" w:hanging="360"/>
      </w:pPr>
    </w:lvl>
  </w:abstractNum>
  <w:abstractNum w:abstractNumId="12">
    <w:nsid w:val="381B1ACB"/>
    <w:multiLevelType w:val="hybridMultilevel"/>
    <w:tmpl w:val="01ACA138"/>
    <w:lvl w:ilvl="0" w:tplc="B4E67784">
      <w:start w:val="1"/>
      <w:numFmt w:val="decimal"/>
      <w:lvlText w:val="Q%1."/>
      <w:lvlJc w:val="left"/>
      <w:pPr>
        <w:ind w:left="720" w:hanging="36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C21E5E"/>
    <w:multiLevelType w:val="hybridMultilevel"/>
    <w:tmpl w:val="6DE08C7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15">
    <w:nsid w:val="4411706A"/>
    <w:multiLevelType w:val="singleLevel"/>
    <w:tmpl w:val="7150ADF6"/>
    <w:lvl w:ilvl="0">
      <w:start w:val="1"/>
      <w:numFmt w:val="lowerLetter"/>
      <w:lvlText w:val="%1)"/>
      <w:legacy w:legacy="1" w:legacySpace="0" w:legacyIndent="360"/>
      <w:lvlJc w:val="left"/>
      <w:pPr>
        <w:ind w:left="360" w:hanging="360"/>
      </w:pPr>
    </w:lvl>
  </w:abstractNum>
  <w:abstractNum w:abstractNumId="16">
    <w:nsid w:val="456E42C6"/>
    <w:multiLevelType w:val="hybridMultilevel"/>
    <w:tmpl w:val="E07CACF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2410E8"/>
    <w:multiLevelType w:val="hybridMultilevel"/>
    <w:tmpl w:val="B51C801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E0141D6"/>
    <w:multiLevelType w:val="hybridMultilevel"/>
    <w:tmpl w:val="86F4DD94"/>
    <w:lvl w:ilvl="0" w:tplc="B184A4DE">
      <w:start w:val="1"/>
      <w:numFmt w:val="decimal"/>
      <w:lvlText w:val="Q%1."/>
      <w:lvlJc w:val="left"/>
      <w:pPr>
        <w:ind w:left="900" w:hanging="36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506907A5"/>
    <w:multiLevelType w:val="hybridMultilevel"/>
    <w:tmpl w:val="D8DE65E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1C4160"/>
    <w:multiLevelType w:val="hybridMultilevel"/>
    <w:tmpl w:val="A268025A"/>
    <w:lvl w:ilvl="0" w:tplc="08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>
    <w:nsid w:val="53FC317C"/>
    <w:multiLevelType w:val="hybridMultilevel"/>
    <w:tmpl w:val="4F6C31FC"/>
    <w:lvl w:ilvl="0" w:tplc="52DAD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6B92F9A"/>
    <w:multiLevelType w:val="hybridMultilevel"/>
    <w:tmpl w:val="A77CCD6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23">
    <w:nsid w:val="580B71AA"/>
    <w:multiLevelType w:val="hybridMultilevel"/>
    <w:tmpl w:val="B100E8D4"/>
    <w:lvl w:ilvl="0" w:tplc="65CA7786">
      <w:start w:val="1"/>
      <w:numFmt w:val="lowerLetter"/>
      <w:lvlText w:val="%1)"/>
      <w:lvlJc w:val="left"/>
      <w:pPr>
        <w:tabs>
          <w:tab w:val="num" w:pos="1348"/>
        </w:tabs>
        <w:ind w:left="13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EB225CD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5">
    <w:nsid w:val="6312708F"/>
    <w:multiLevelType w:val="hybridMultilevel"/>
    <w:tmpl w:val="363875A4"/>
    <w:lvl w:ilvl="0" w:tplc="4FCCD52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67F270E8"/>
    <w:multiLevelType w:val="singleLevel"/>
    <w:tmpl w:val="7150ADF6"/>
    <w:lvl w:ilvl="0">
      <w:start w:val="1"/>
      <w:numFmt w:val="lowerLetter"/>
      <w:lvlText w:val="%1)"/>
      <w:legacy w:legacy="1" w:legacySpace="0" w:legacyIndent="360"/>
      <w:lvlJc w:val="left"/>
      <w:pPr>
        <w:ind w:left="360" w:hanging="360"/>
      </w:pPr>
    </w:lvl>
  </w:abstractNum>
  <w:abstractNum w:abstractNumId="27">
    <w:nsid w:val="6B393C44"/>
    <w:multiLevelType w:val="hybridMultilevel"/>
    <w:tmpl w:val="4A60995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6C44305B"/>
    <w:multiLevelType w:val="hybridMultilevel"/>
    <w:tmpl w:val="1624D5F6"/>
    <w:lvl w:ilvl="0" w:tplc="F5A42620">
      <w:start w:val="1"/>
      <w:numFmt w:val="bullet"/>
      <w:pStyle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4661814">
      <w:start w:val="1"/>
      <w:numFmt w:val="lowerLetter"/>
      <w:lvlText w:val="%2."/>
      <w:lvlJc w:val="left"/>
      <w:pPr>
        <w:tabs>
          <w:tab w:val="num" w:pos="2934"/>
        </w:tabs>
        <w:ind w:left="2934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3654"/>
        </w:tabs>
        <w:ind w:left="3654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4374"/>
        </w:tabs>
        <w:ind w:left="4374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5094"/>
        </w:tabs>
        <w:ind w:left="5094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5814"/>
        </w:tabs>
        <w:ind w:left="5814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6534"/>
        </w:tabs>
        <w:ind w:left="6534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7254"/>
        </w:tabs>
        <w:ind w:left="7254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7974"/>
        </w:tabs>
        <w:ind w:left="7974" w:hanging="180"/>
      </w:pPr>
    </w:lvl>
  </w:abstractNum>
  <w:abstractNum w:abstractNumId="29">
    <w:nsid w:val="6D646E80"/>
    <w:multiLevelType w:val="hybridMultilevel"/>
    <w:tmpl w:val="F3268074"/>
    <w:lvl w:ilvl="0" w:tplc="EBC0AB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31">
    <w:nsid w:val="7440127B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2">
    <w:nsid w:val="74594D57"/>
    <w:multiLevelType w:val="hybridMultilevel"/>
    <w:tmpl w:val="2DDA73A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8A0B14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4">
    <w:nsid w:val="76D6422C"/>
    <w:multiLevelType w:val="hybridMultilevel"/>
    <w:tmpl w:val="9C98E72C"/>
    <w:lvl w:ilvl="0" w:tplc="B4E67784">
      <w:start w:val="1"/>
      <w:numFmt w:val="decimal"/>
      <w:lvlText w:val="Q%1."/>
      <w:lvlJc w:val="left"/>
      <w:pPr>
        <w:ind w:left="720" w:hanging="36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140D10"/>
    <w:multiLevelType w:val="hybridMultilevel"/>
    <w:tmpl w:val="ED383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261DA4"/>
    <w:multiLevelType w:val="hybridMultilevel"/>
    <w:tmpl w:val="3B302A24"/>
    <w:lvl w:ilvl="0" w:tplc="05BA1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0"/>
  </w:num>
  <w:num w:numId="2">
    <w:abstractNumId w:val="14"/>
  </w:num>
  <w:num w:numId="3">
    <w:abstractNumId w:val="5"/>
  </w:num>
  <w:num w:numId="4">
    <w:abstractNumId w:val="28"/>
  </w:num>
  <w:num w:numId="5">
    <w:abstractNumId w:val="0"/>
  </w:num>
  <w:num w:numId="6">
    <w:abstractNumId w:val="26"/>
  </w:num>
  <w:num w:numId="7">
    <w:abstractNumId w:val="7"/>
  </w:num>
  <w:num w:numId="8">
    <w:abstractNumId w:val="15"/>
  </w:num>
  <w:num w:numId="9">
    <w:abstractNumId w:val="11"/>
  </w:num>
  <w:num w:numId="10">
    <w:abstractNumId w:val="23"/>
  </w:num>
  <w:num w:numId="11">
    <w:abstractNumId w:val="6"/>
  </w:num>
  <w:num w:numId="12">
    <w:abstractNumId w:val="2"/>
  </w:num>
  <w:num w:numId="13">
    <w:abstractNumId w:val="31"/>
  </w:num>
  <w:num w:numId="14">
    <w:abstractNumId w:val="10"/>
  </w:num>
  <w:num w:numId="15">
    <w:abstractNumId w:val="1"/>
  </w:num>
  <w:num w:numId="16">
    <w:abstractNumId w:val="8"/>
  </w:num>
  <w:num w:numId="17">
    <w:abstractNumId w:val="24"/>
  </w:num>
  <w:num w:numId="18">
    <w:abstractNumId w:val="33"/>
  </w:num>
  <w:num w:numId="19">
    <w:abstractNumId w:val="18"/>
  </w:num>
  <w:num w:numId="20">
    <w:abstractNumId w:val="3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28"/>
  </w:num>
  <w:num w:numId="26">
    <w:abstractNumId w:val="0"/>
  </w:num>
  <w:num w:numId="27">
    <w:abstractNumId w:val="5"/>
  </w:num>
  <w:num w:numId="28">
    <w:abstractNumId w:val="13"/>
  </w:num>
  <w:num w:numId="29">
    <w:abstractNumId w:val="20"/>
  </w:num>
  <w:num w:numId="30">
    <w:abstractNumId w:val="36"/>
  </w:num>
  <w:num w:numId="31">
    <w:abstractNumId w:val="9"/>
  </w:num>
  <w:num w:numId="32">
    <w:abstractNumId w:val="17"/>
  </w:num>
  <w:num w:numId="33">
    <w:abstractNumId w:val="27"/>
  </w:num>
  <w:num w:numId="34">
    <w:abstractNumId w:val="22"/>
  </w:num>
  <w:num w:numId="35">
    <w:abstractNumId w:val="3"/>
  </w:num>
  <w:num w:numId="36">
    <w:abstractNumId w:val="4"/>
  </w:num>
  <w:num w:numId="37">
    <w:abstractNumId w:val="29"/>
  </w:num>
  <w:num w:numId="38">
    <w:abstractNumId w:val="21"/>
  </w:num>
  <w:num w:numId="39">
    <w:abstractNumId w:val="12"/>
  </w:num>
  <w:num w:numId="40">
    <w:abstractNumId w:val="25"/>
  </w:num>
  <w:num w:numId="41">
    <w:abstractNumId w:val="16"/>
  </w:num>
  <w:num w:numId="42">
    <w:abstractNumId w:val="32"/>
  </w:num>
  <w:num w:numId="43">
    <w:abstractNumId w:val="35"/>
  </w:num>
  <w:num w:numId="44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698"/>
    <w:rsid w:val="000007B2"/>
    <w:rsid w:val="0000163D"/>
    <w:rsid w:val="00002B0C"/>
    <w:rsid w:val="00002CB4"/>
    <w:rsid w:val="00003DD7"/>
    <w:rsid w:val="00004769"/>
    <w:rsid w:val="000051BE"/>
    <w:rsid w:val="000053C3"/>
    <w:rsid w:val="00005CE8"/>
    <w:rsid w:val="00006618"/>
    <w:rsid w:val="00006BAC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70F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6662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6CD"/>
    <w:rsid w:val="0004081C"/>
    <w:rsid w:val="00042CAA"/>
    <w:rsid w:val="00044607"/>
    <w:rsid w:val="00045126"/>
    <w:rsid w:val="00052434"/>
    <w:rsid w:val="0005444F"/>
    <w:rsid w:val="0005455E"/>
    <w:rsid w:val="00056CE8"/>
    <w:rsid w:val="00060558"/>
    <w:rsid w:val="0006128F"/>
    <w:rsid w:val="00061EFC"/>
    <w:rsid w:val="0006224D"/>
    <w:rsid w:val="000625D0"/>
    <w:rsid w:val="00062B7E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77EB6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09FE"/>
    <w:rsid w:val="0009167B"/>
    <w:rsid w:val="00091D75"/>
    <w:rsid w:val="00092DB1"/>
    <w:rsid w:val="00093AAE"/>
    <w:rsid w:val="000958D7"/>
    <w:rsid w:val="00097221"/>
    <w:rsid w:val="00097479"/>
    <w:rsid w:val="000979AC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0791"/>
    <w:rsid w:val="000B1A3B"/>
    <w:rsid w:val="000B20C9"/>
    <w:rsid w:val="000B3115"/>
    <w:rsid w:val="000B4557"/>
    <w:rsid w:val="000B4764"/>
    <w:rsid w:val="000B4C64"/>
    <w:rsid w:val="000B516B"/>
    <w:rsid w:val="000B5416"/>
    <w:rsid w:val="000B568C"/>
    <w:rsid w:val="000B57B9"/>
    <w:rsid w:val="000B611B"/>
    <w:rsid w:val="000B6F61"/>
    <w:rsid w:val="000C0896"/>
    <w:rsid w:val="000C13E2"/>
    <w:rsid w:val="000C1A27"/>
    <w:rsid w:val="000C1DB8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2AB7"/>
    <w:rsid w:val="000F406E"/>
    <w:rsid w:val="000F4FEC"/>
    <w:rsid w:val="000F55AE"/>
    <w:rsid w:val="000F5C7C"/>
    <w:rsid w:val="000F7F66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1176E"/>
    <w:rsid w:val="00111DB1"/>
    <w:rsid w:val="001133C2"/>
    <w:rsid w:val="00116A71"/>
    <w:rsid w:val="0012094B"/>
    <w:rsid w:val="00121CFF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27C5"/>
    <w:rsid w:val="001632B5"/>
    <w:rsid w:val="00166792"/>
    <w:rsid w:val="001703C5"/>
    <w:rsid w:val="00170C49"/>
    <w:rsid w:val="00172751"/>
    <w:rsid w:val="0017291E"/>
    <w:rsid w:val="001730C4"/>
    <w:rsid w:val="001736C6"/>
    <w:rsid w:val="001739CF"/>
    <w:rsid w:val="00173D19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2C4B"/>
    <w:rsid w:val="001B4304"/>
    <w:rsid w:val="001B63DA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62D"/>
    <w:rsid w:val="001C673A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2915"/>
    <w:rsid w:val="001E3026"/>
    <w:rsid w:val="001E3278"/>
    <w:rsid w:val="001E3A79"/>
    <w:rsid w:val="001E3EA3"/>
    <w:rsid w:val="001E47CE"/>
    <w:rsid w:val="001E4E13"/>
    <w:rsid w:val="001E56C5"/>
    <w:rsid w:val="001E784B"/>
    <w:rsid w:val="001F0E25"/>
    <w:rsid w:val="001F11BD"/>
    <w:rsid w:val="001F174E"/>
    <w:rsid w:val="001F1D87"/>
    <w:rsid w:val="001F7C71"/>
    <w:rsid w:val="00201302"/>
    <w:rsid w:val="002018CB"/>
    <w:rsid w:val="00202762"/>
    <w:rsid w:val="0020355E"/>
    <w:rsid w:val="00203AD6"/>
    <w:rsid w:val="002069B4"/>
    <w:rsid w:val="00207630"/>
    <w:rsid w:val="00207C84"/>
    <w:rsid w:val="00207EEC"/>
    <w:rsid w:val="00211375"/>
    <w:rsid w:val="002119D2"/>
    <w:rsid w:val="00211A1B"/>
    <w:rsid w:val="00213634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47F90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57C01"/>
    <w:rsid w:val="00261263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3442"/>
    <w:rsid w:val="00284106"/>
    <w:rsid w:val="002848FC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AF2"/>
    <w:rsid w:val="002A671D"/>
    <w:rsid w:val="002A72C8"/>
    <w:rsid w:val="002A7B33"/>
    <w:rsid w:val="002A7DD4"/>
    <w:rsid w:val="002B1D34"/>
    <w:rsid w:val="002B6010"/>
    <w:rsid w:val="002C0B20"/>
    <w:rsid w:val="002C144A"/>
    <w:rsid w:val="002C4986"/>
    <w:rsid w:val="002C4AF4"/>
    <w:rsid w:val="002C4BA0"/>
    <w:rsid w:val="002C60C2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0D3"/>
    <w:rsid w:val="002F26BC"/>
    <w:rsid w:val="002F2879"/>
    <w:rsid w:val="002F3EA2"/>
    <w:rsid w:val="002F3FBF"/>
    <w:rsid w:val="002F459C"/>
    <w:rsid w:val="002F4604"/>
    <w:rsid w:val="002F5EF2"/>
    <w:rsid w:val="002F6CCF"/>
    <w:rsid w:val="002F7177"/>
    <w:rsid w:val="0030019F"/>
    <w:rsid w:val="00301C16"/>
    <w:rsid w:val="0030465D"/>
    <w:rsid w:val="00304DCD"/>
    <w:rsid w:val="00307485"/>
    <w:rsid w:val="00307629"/>
    <w:rsid w:val="003106BB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0BF"/>
    <w:rsid w:val="003238DB"/>
    <w:rsid w:val="00324550"/>
    <w:rsid w:val="00325168"/>
    <w:rsid w:val="0032680D"/>
    <w:rsid w:val="00326AC4"/>
    <w:rsid w:val="003275BC"/>
    <w:rsid w:val="00330334"/>
    <w:rsid w:val="003344D6"/>
    <w:rsid w:val="00335BDB"/>
    <w:rsid w:val="00335BEE"/>
    <w:rsid w:val="00337957"/>
    <w:rsid w:val="003401FC"/>
    <w:rsid w:val="0034232B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38B5"/>
    <w:rsid w:val="003563D7"/>
    <w:rsid w:val="0035722A"/>
    <w:rsid w:val="00360099"/>
    <w:rsid w:val="003606D2"/>
    <w:rsid w:val="00361A7E"/>
    <w:rsid w:val="00361C29"/>
    <w:rsid w:val="00365964"/>
    <w:rsid w:val="00366578"/>
    <w:rsid w:val="0036696C"/>
    <w:rsid w:val="003675B5"/>
    <w:rsid w:val="003701FB"/>
    <w:rsid w:val="0037049B"/>
    <w:rsid w:val="00373C5B"/>
    <w:rsid w:val="0037414D"/>
    <w:rsid w:val="00376E7B"/>
    <w:rsid w:val="003778A6"/>
    <w:rsid w:val="003801C7"/>
    <w:rsid w:val="00382089"/>
    <w:rsid w:val="00382D32"/>
    <w:rsid w:val="00383D6D"/>
    <w:rsid w:val="00384712"/>
    <w:rsid w:val="00384D59"/>
    <w:rsid w:val="00385287"/>
    <w:rsid w:val="003867EC"/>
    <w:rsid w:val="00386892"/>
    <w:rsid w:val="003908B2"/>
    <w:rsid w:val="00390DC6"/>
    <w:rsid w:val="00392F88"/>
    <w:rsid w:val="00393FBE"/>
    <w:rsid w:val="0039461E"/>
    <w:rsid w:val="0039675F"/>
    <w:rsid w:val="00397139"/>
    <w:rsid w:val="00397A69"/>
    <w:rsid w:val="003A0E2F"/>
    <w:rsid w:val="003A2092"/>
    <w:rsid w:val="003A3C77"/>
    <w:rsid w:val="003A4F4D"/>
    <w:rsid w:val="003A533F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29CB"/>
    <w:rsid w:val="003C3ED5"/>
    <w:rsid w:val="003C3FCF"/>
    <w:rsid w:val="003C48D6"/>
    <w:rsid w:val="003C7124"/>
    <w:rsid w:val="003D06AE"/>
    <w:rsid w:val="003D35CC"/>
    <w:rsid w:val="003D3AE4"/>
    <w:rsid w:val="003D43EF"/>
    <w:rsid w:val="003D4EF5"/>
    <w:rsid w:val="003D691E"/>
    <w:rsid w:val="003D73AA"/>
    <w:rsid w:val="003D748B"/>
    <w:rsid w:val="003E15D1"/>
    <w:rsid w:val="003E193A"/>
    <w:rsid w:val="003E2E59"/>
    <w:rsid w:val="003E2FBB"/>
    <w:rsid w:val="003E53FE"/>
    <w:rsid w:val="003E612E"/>
    <w:rsid w:val="003E6844"/>
    <w:rsid w:val="003E7F54"/>
    <w:rsid w:val="003F2009"/>
    <w:rsid w:val="003F2C1D"/>
    <w:rsid w:val="003F2EC9"/>
    <w:rsid w:val="003F440C"/>
    <w:rsid w:val="003F6B2E"/>
    <w:rsid w:val="003F73B0"/>
    <w:rsid w:val="004000C0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5BF9"/>
    <w:rsid w:val="004162E3"/>
    <w:rsid w:val="004163CA"/>
    <w:rsid w:val="00416600"/>
    <w:rsid w:val="00416CD0"/>
    <w:rsid w:val="00416D30"/>
    <w:rsid w:val="00416D56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5EEF"/>
    <w:rsid w:val="0043639E"/>
    <w:rsid w:val="00436407"/>
    <w:rsid w:val="00440391"/>
    <w:rsid w:val="004405F7"/>
    <w:rsid w:val="00440AA4"/>
    <w:rsid w:val="00440FC8"/>
    <w:rsid w:val="00441402"/>
    <w:rsid w:val="0044249E"/>
    <w:rsid w:val="00442C41"/>
    <w:rsid w:val="00445CB6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0F60"/>
    <w:rsid w:val="004826AA"/>
    <w:rsid w:val="00482CD6"/>
    <w:rsid w:val="00483BEE"/>
    <w:rsid w:val="00484DAC"/>
    <w:rsid w:val="00485718"/>
    <w:rsid w:val="00486A5C"/>
    <w:rsid w:val="00487AE8"/>
    <w:rsid w:val="0049084B"/>
    <w:rsid w:val="00490BAA"/>
    <w:rsid w:val="00490E54"/>
    <w:rsid w:val="00491F06"/>
    <w:rsid w:val="00492365"/>
    <w:rsid w:val="004923B3"/>
    <w:rsid w:val="004933E8"/>
    <w:rsid w:val="004A018C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21C8"/>
    <w:rsid w:val="004B3E19"/>
    <w:rsid w:val="004B3EE8"/>
    <w:rsid w:val="004B43D2"/>
    <w:rsid w:val="004B4927"/>
    <w:rsid w:val="004B5A02"/>
    <w:rsid w:val="004B5C15"/>
    <w:rsid w:val="004B624F"/>
    <w:rsid w:val="004B6825"/>
    <w:rsid w:val="004B7D79"/>
    <w:rsid w:val="004C0B36"/>
    <w:rsid w:val="004C0D4A"/>
    <w:rsid w:val="004C10E4"/>
    <w:rsid w:val="004C1BEC"/>
    <w:rsid w:val="004C308C"/>
    <w:rsid w:val="004C3375"/>
    <w:rsid w:val="004C3B72"/>
    <w:rsid w:val="004C3F67"/>
    <w:rsid w:val="004C40F0"/>
    <w:rsid w:val="004C5DE9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3356"/>
    <w:rsid w:val="004E5AB4"/>
    <w:rsid w:val="004E5BB2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0479"/>
    <w:rsid w:val="005117A8"/>
    <w:rsid w:val="005135D9"/>
    <w:rsid w:val="0051461C"/>
    <w:rsid w:val="00514739"/>
    <w:rsid w:val="00514B3A"/>
    <w:rsid w:val="00514BF6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6B68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5170B"/>
    <w:rsid w:val="00554C55"/>
    <w:rsid w:val="00555367"/>
    <w:rsid w:val="00556355"/>
    <w:rsid w:val="005564C1"/>
    <w:rsid w:val="00563C50"/>
    <w:rsid w:val="00564035"/>
    <w:rsid w:val="00564BBD"/>
    <w:rsid w:val="00564D10"/>
    <w:rsid w:val="00564E8E"/>
    <w:rsid w:val="0056617D"/>
    <w:rsid w:val="0056664E"/>
    <w:rsid w:val="00566F57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193"/>
    <w:rsid w:val="00581293"/>
    <w:rsid w:val="00582F88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F94"/>
    <w:rsid w:val="00592C38"/>
    <w:rsid w:val="00593F0C"/>
    <w:rsid w:val="00594FBD"/>
    <w:rsid w:val="00595374"/>
    <w:rsid w:val="0059617D"/>
    <w:rsid w:val="005A06AA"/>
    <w:rsid w:val="005A21E0"/>
    <w:rsid w:val="005A4B43"/>
    <w:rsid w:val="005A4B7B"/>
    <w:rsid w:val="005A4C3B"/>
    <w:rsid w:val="005A4D2A"/>
    <w:rsid w:val="005A5759"/>
    <w:rsid w:val="005A632D"/>
    <w:rsid w:val="005A697F"/>
    <w:rsid w:val="005A6E2A"/>
    <w:rsid w:val="005A7196"/>
    <w:rsid w:val="005A79C1"/>
    <w:rsid w:val="005B14A7"/>
    <w:rsid w:val="005B2957"/>
    <w:rsid w:val="005B2C3F"/>
    <w:rsid w:val="005B45A5"/>
    <w:rsid w:val="005B558C"/>
    <w:rsid w:val="005B7E87"/>
    <w:rsid w:val="005C0192"/>
    <w:rsid w:val="005C169A"/>
    <w:rsid w:val="005C318B"/>
    <w:rsid w:val="005C3C45"/>
    <w:rsid w:val="005C425E"/>
    <w:rsid w:val="005C4CD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6430"/>
    <w:rsid w:val="005D7346"/>
    <w:rsid w:val="005D7449"/>
    <w:rsid w:val="005E0269"/>
    <w:rsid w:val="005E049D"/>
    <w:rsid w:val="005E073C"/>
    <w:rsid w:val="005E11B3"/>
    <w:rsid w:val="005E1A28"/>
    <w:rsid w:val="005E1F13"/>
    <w:rsid w:val="005E20F2"/>
    <w:rsid w:val="005E25D0"/>
    <w:rsid w:val="005E35EC"/>
    <w:rsid w:val="005E3A0B"/>
    <w:rsid w:val="005E48A6"/>
    <w:rsid w:val="005E518C"/>
    <w:rsid w:val="005E6BD2"/>
    <w:rsid w:val="005E729D"/>
    <w:rsid w:val="005E77D5"/>
    <w:rsid w:val="005E7FDA"/>
    <w:rsid w:val="005F2427"/>
    <w:rsid w:val="005F2698"/>
    <w:rsid w:val="005F2C73"/>
    <w:rsid w:val="005F46B3"/>
    <w:rsid w:val="005F6835"/>
    <w:rsid w:val="005F6BAC"/>
    <w:rsid w:val="005F7B51"/>
    <w:rsid w:val="006000BB"/>
    <w:rsid w:val="006006FF"/>
    <w:rsid w:val="00600F4B"/>
    <w:rsid w:val="0060121B"/>
    <w:rsid w:val="006013CE"/>
    <w:rsid w:val="006015B5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68C"/>
    <w:rsid w:val="00617808"/>
    <w:rsid w:val="0062031B"/>
    <w:rsid w:val="00620E8A"/>
    <w:rsid w:val="00621A6B"/>
    <w:rsid w:val="00623390"/>
    <w:rsid w:val="00624A3F"/>
    <w:rsid w:val="00624EEC"/>
    <w:rsid w:val="00624F28"/>
    <w:rsid w:val="00625212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53F0"/>
    <w:rsid w:val="006360CC"/>
    <w:rsid w:val="006363F6"/>
    <w:rsid w:val="0063683D"/>
    <w:rsid w:val="006409B4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27A8"/>
    <w:rsid w:val="00664CB2"/>
    <w:rsid w:val="006651C1"/>
    <w:rsid w:val="0066523E"/>
    <w:rsid w:val="00665B21"/>
    <w:rsid w:val="00665D35"/>
    <w:rsid w:val="00665EEB"/>
    <w:rsid w:val="00665F0B"/>
    <w:rsid w:val="0067088E"/>
    <w:rsid w:val="00670D02"/>
    <w:rsid w:val="006719F4"/>
    <w:rsid w:val="006738EC"/>
    <w:rsid w:val="00673BC4"/>
    <w:rsid w:val="00673F9C"/>
    <w:rsid w:val="00674427"/>
    <w:rsid w:val="00676135"/>
    <w:rsid w:val="00676736"/>
    <w:rsid w:val="00676C00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864F9"/>
    <w:rsid w:val="006868F8"/>
    <w:rsid w:val="006916C4"/>
    <w:rsid w:val="00691E58"/>
    <w:rsid w:val="0069268F"/>
    <w:rsid w:val="00693D0E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B77"/>
    <w:rsid w:val="006F15C6"/>
    <w:rsid w:val="006F1CDC"/>
    <w:rsid w:val="006F20EA"/>
    <w:rsid w:val="006F2288"/>
    <w:rsid w:val="006F2B67"/>
    <w:rsid w:val="006F2D61"/>
    <w:rsid w:val="006F2FB2"/>
    <w:rsid w:val="006F33F8"/>
    <w:rsid w:val="006F4107"/>
    <w:rsid w:val="006F5247"/>
    <w:rsid w:val="006F5FCB"/>
    <w:rsid w:val="006F73C8"/>
    <w:rsid w:val="00702D79"/>
    <w:rsid w:val="00704E09"/>
    <w:rsid w:val="0071053C"/>
    <w:rsid w:val="00710C3A"/>
    <w:rsid w:val="00710D1A"/>
    <w:rsid w:val="00711AA1"/>
    <w:rsid w:val="00713F9E"/>
    <w:rsid w:val="007144F4"/>
    <w:rsid w:val="00714A87"/>
    <w:rsid w:val="00714D36"/>
    <w:rsid w:val="007173F1"/>
    <w:rsid w:val="00717619"/>
    <w:rsid w:val="007179E6"/>
    <w:rsid w:val="00720B7B"/>
    <w:rsid w:val="007224C4"/>
    <w:rsid w:val="00722DAC"/>
    <w:rsid w:val="00722EB1"/>
    <w:rsid w:val="0072379D"/>
    <w:rsid w:val="00724402"/>
    <w:rsid w:val="00726251"/>
    <w:rsid w:val="00726CF9"/>
    <w:rsid w:val="007276D0"/>
    <w:rsid w:val="007304F1"/>
    <w:rsid w:val="007330C9"/>
    <w:rsid w:val="007337DA"/>
    <w:rsid w:val="00736830"/>
    <w:rsid w:val="00736DBB"/>
    <w:rsid w:val="007373B6"/>
    <w:rsid w:val="007407C3"/>
    <w:rsid w:val="00740AA1"/>
    <w:rsid w:val="00741D3B"/>
    <w:rsid w:val="00742355"/>
    <w:rsid w:val="00742F76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5C6B"/>
    <w:rsid w:val="00765F6D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043"/>
    <w:rsid w:val="00784607"/>
    <w:rsid w:val="00785CD0"/>
    <w:rsid w:val="00786D87"/>
    <w:rsid w:val="00790156"/>
    <w:rsid w:val="007902DC"/>
    <w:rsid w:val="00790879"/>
    <w:rsid w:val="00790AA4"/>
    <w:rsid w:val="0079144C"/>
    <w:rsid w:val="007917D9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5D3"/>
    <w:rsid w:val="007A2DBE"/>
    <w:rsid w:val="007A476A"/>
    <w:rsid w:val="007A4D63"/>
    <w:rsid w:val="007A4DC3"/>
    <w:rsid w:val="007A4E59"/>
    <w:rsid w:val="007A534C"/>
    <w:rsid w:val="007A584F"/>
    <w:rsid w:val="007A59FF"/>
    <w:rsid w:val="007A5DF8"/>
    <w:rsid w:val="007B0FA2"/>
    <w:rsid w:val="007B13A9"/>
    <w:rsid w:val="007B2516"/>
    <w:rsid w:val="007B2623"/>
    <w:rsid w:val="007B5F5C"/>
    <w:rsid w:val="007B6E05"/>
    <w:rsid w:val="007B722E"/>
    <w:rsid w:val="007B7512"/>
    <w:rsid w:val="007C095C"/>
    <w:rsid w:val="007C1665"/>
    <w:rsid w:val="007C2519"/>
    <w:rsid w:val="007C4DAB"/>
    <w:rsid w:val="007C536D"/>
    <w:rsid w:val="007C7EA5"/>
    <w:rsid w:val="007D04C6"/>
    <w:rsid w:val="007D13A3"/>
    <w:rsid w:val="007D31F7"/>
    <w:rsid w:val="007D5101"/>
    <w:rsid w:val="007D5EBF"/>
    <w:rsid w:val="007D5FA2"/>
    <w:rsid w:val="007D5FE5"/>
    <w:rsid w:val="007D6F5A"/>
    <w:rsid w:val="007D7465"/>
    <w:rsid w:val="007D7596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07D2"/>
    <w:rsid w:val="0080130F"/>
    <w:rsid w:val="00801AA4"/>
    <w:rsid w:val="008031B2"/>
    <w:rsid w:val="00804885"/>
    <w:rsid w:val="0080524A"/>
    <w:rsid w:val="00806238"/>
    <w:rsid w:val="00806493"/>
    <w:rsid w:val="00806F35"/>
    <w:rsid w:val="00807042"/>
    <w:rsid w:val="0081106E"/>
    <w:rsid w:val="00811373"/>
    <w:rsid w:val="0081434D"/>
    <w:rsid w:val="00814760"/>
    <w:rsid w:val="008151A0"/>
    <w:rsid w:val="00816315"/>
    <w:rsid w:val="00816896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44E9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DA5"/>
    <w:rsid w:val="00867E01"/>
    <w:rsid w:val="00867F1B"/>
    <w:rsid w:val="00870504"/>
    <w:rsid w:val="00870D2D"/>
    <w:rsid w:val="00870E75"/>
    <w:rsid w:val="00872AE8"/>
    <w:rsid w:val="00872F5F"/>
    <w:rsid w:val="00874EA4"/>
    <w:rsid w:val="008821AA"/>
    <w:rsid w:val="0088237F"/>
    <w:rsid w:val="00882B47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5F6C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C0450"/>
    <w:rsid w:val="008C1D67"/>
    <w:rsid w:val="008C221D"/>
    <w:rsid w:val="008C2337"/>
    <w:rsid w:val="008C39AE"/>
    <w:rsid w:val="008C3EE7"/>
    <w:rsid w:val="008C5003"/>
    <w:rsid w:val="008C5871"/>
    <w:rsid w:val="008C762E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E9A"/>
    <w:rsid w:val="008D6E1F"/>
    <w:rsid w:val="008D6F13"/>
    <w:rsid w:val="008D7814"/>
    <w:rsid w:val="008E273A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1B05"/>
    <w:rsid w:val="00902517"/>
    <w:rsid w:val="00902F6A"/>
    <w:rsid w:val="00904070"/>
    <w:rsid w:val="00905902"/>
    <w:rsid w:val="0091035A"/>
    <w:rsid w:val="00910D00"/>
    <w:rsid w:val="009115A2"/>
    <w:rsid w:val="009120F7"/>
    <w:rsid w:val="009127C6"/>
    <w:rsid w:val="00912A3C"/>
    <w:rsid w:val="009147A6"/>
    <w:rsid w:val="00916499"/>
    <w:rsid w:val="009200C4"/>
    <w:rsid w:val="009207FC"/>
    <w:rsid w:val="0092208E"/>
    <w:rsid w:val="0092276A"/>
    <w:rsid w:val="00923B6A"/>
    <w:rsid w:val="0092587E"/>
    <w:rsid w:val="009262C4"/>
    <w:rsid w:val="009271EB"/>
    <w:rsid w:val="00927492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2AA"/>
    <w:rsid w:val="009364D3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321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765BC"/>
    <w:rsid w:val="0098074B"/>
    <w:rsid w:val="009809BF"/>
    <w:rsid w:val="00980A70"/>
    <w:rsid w:val="00980BE3"/>
    <w:rsid w:val="009815C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024"/>
    <w:rsid w:val="0099612B"/>
    <w:rsid w:val="009A19F2"/>
    <w:rsid w:val="009A1FB7"/>
    <w:rsid w:val="009A2860"/>
    <w:rsid w:val="009A3230"/>
    <w:rsid w:val="009A4919"/>
    <w:rsid w:val="009A4DF7"/>
    <w:rsid w:val="009A53AD"/>
    <w:rsid w:val="009B1523"/>
    <w:rsid w:val="009B1F6A"/>
    <w:rsid w:val="009B34CA"/>
    <w:rsid w:val="009B36E8"/>
    <w:rsid w:val="009B43DD"/>
    <w:rsid w:val="009B650A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37D4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9F7C73"/>
    <w:rsid w:val="00A00251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C3F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57E6E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7653B"/>
    <w:rsid w:val="00A80AEF"/>
    <w:rsid w:val="00A8124B"/>
    <w:rsid w:val="00A82399"/>
    <w:rsid w:val="00A840D4"/>
    <w:rsid w:val="00A84289"/>
    <w:rsid w:val="00A848FA"/>
    <w:rsid w:val="00A86833"/>
    <w:rsid w:val="00A869E6"/>
    <w:rsid w:val="00A87909"/>
    <w:rsid w:val="00A90393"/>
    <w:rsid w:val="00A9426F"/>
    <w:rsid w:val="00A96D91"/>
    <w:rsid w:val="00A96ECA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2396"/>
    <w:rsid w:val="00AB3AA7"/>
    <w:rsid w:val="00AB4322"/>
    <w:rsid w:val="00AB522D"/>
    <w:rsid w:val="00AB7A53"/>
    <w:rsid w:val="00AC19FF"/>
    <w:rsid w:val="00AC2015"/>
    <w:rsid w:val="00AC2A67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5FFB"/>
    <w:rsid w:val="00AD674C"/>
    <w:rsid w:val="00AD78AB"/>
    <w:rsid w:val="00AE0185"/>
    <w:rsid w:val="00AE0388"/>
    <w:rsid w:val="00AE08DE"/>
    <w:rsid w:val="00AE105A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052"/>
    <w:rsid w:val="00AF5CF3"/>
    <w:rsid w:val="00AF7114"/>
    <w:rsid w:val="00B0365D"/>
    <w:rsid w:val="00B03882"/>
    <w:rsid w:val="00B043A1"/>
    <w:rsid w:val="00B04618"/>
    <w:rsid w:val="00B0499D"/>
    <w:rsid w:val="00B05046"/>
    <w:rsid w:val="00B05A3D"/>
    <w:rsid w:val="00B069A1"/>
    <w:rsid w:val="00B06AB7"/>
    <w:rsid w:val="00B1000F"/>
    <w:rsid w:val="00B100DD"/>
    <w:rsid w:val="00B10E3F"/>
    <w:rsid w:val="00B10EC4"/>
    <w:rsid w:val="00B10EEE"/>
    <w:rsid w:val="00B11671"/>
    <w:rsid w:val="00B1198B"/>
    <w:rsid w:val="00B11D84"/>
    <w:rsid w:val="00B11DC1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4DF1"/>
    <w:rsid w:val="00B259F7"/>
    <w:rsid w:val="00B26008"/>
    <w:rsid w:val="00B26604"/>
    <w:rsid w:val="00B266CB"/>
    <w:rsid w:val="00B267F5"/>
    <w:rsid w:val="00B2681E"/>
    <w:rsid w:val="00B26AB5"/>
    <w:rsid w:val="00B277A6"/>
    <w:rsid w:val="00B279D5"/>
    <w:rsid w:val="00B3065B"/>
    <w:rsid w:val="00B3298A"/>
    <w:rsid w:val="00B33745"/>
    <w:rsid w:val="00B34833"/>
    <w:rsid w:val="00B34B8D"/>
    <w:rsid w:val="00B35896"/>
    <w:rsid w:val="00B37529"/>
    <w:rsid w:val="00B37589"/>
    <w:rsid w:val="00B40176"/>
    <w:rsid w:val="00B4036C"/>
    <w:rsid w:val="00B406DB"/>
    <w:rsid w:val="00B40D2B"/>
    <w:rsid w:val="00B410CB"/>
    <w:rsid w:val="00B41D4B"/>
    <w:rsid w:val="00B43EDE"/>
    <w:rsid w:val="00B442A2"/>
    <w:rsid w:val="00B468C7"/>
    <w:rsid w:val="00B47233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57CA5"/>
    <w:rsid w:val="00B605C4"/>
    <w:rsid w:val="00B61497"/>
    <w:rsid w:val="00B622C1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2DA0"/>
    <w:rsid w:val="00B83CD8"/>
    <w:rsid w:val="00B8402F"/>
    <w:rsid w:val="00B848B3"/>
    <w:rsid w:val="00B86139"/>
    <w:rsid w:val="00B86835"/>
    <w:rsid w:val="00B87BEC"/>
    <w:rsid w:val="00B9114B"/>
    <w:rsid w:val="00B9153E"/>
    <w:rsid w:val="00B91B64"/>
    <w:rsid w:val="00B920FD"/>
    <w:rsid w:val="00B929B2"/>
    <w:rsid w:val="00B92F2C"/>
    <w:rsid w:val="00B93EEC"/>
    <w:rsid w:val="00B94CA6"/>
    <w:rsid w:val="00B94F64"/>
    <w:rsid w:val="00B9603D"/>
    <w:rsid w:val="00B96D1D"/>
    <w:rsid w:val="00B97018"/>
    <w:rsid w:val="00BA071E"/>
    <w:rsid w:val="00BA3E0F"/>
    <w:rsid w:val="00BA412C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93"/>
    <w:rsid w:val="00BB5089"/>
    <w:rsid w:val="00BB6EDE"/>
    <w:rsid w:val="00BB75A5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B5D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38B7"/>
    <w:rsid w:val="00C04716"/>
    <w:rsid w:val="00C05A72"/>
    <w:rsid w:val="00C076A0"/>
    <w:rsid w:val="00C10190"/>
    <w:rsid w:val="00C110CE"/>
    <w:rsid w:val="00C11151"/>
    <w:rsid w:val="00C11218"/>
    <w:rsid w:val="00C11B58"/>
    <w:rsid w:val="00C12019"/>
    <w:rsid w:val="00C1365D"/>
    <w:rsid w:val="00C1535D"/>
    <w:rsid w:val="00C154A5"/>
    <w:rsid w:val="00C2026A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179E"/>
    <w:rsid w:val="00C324D1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25A0"/>
    <w:rsid w:val="00C43C73"/>
    <w:rsid w:val="00C44617"/>
    <w:rsid w:val="00C446F3"/>
    <w:rsid w:val="00C467EB"/>
    <w:rsid w:val="00C46A3D"/>
    <w:rsid w:val="00C47B6E"/>
    <w:rsid w:val="00C50AFE"/>
    <w:rsid w:val="00C513A5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0F58"/>
    <w:rsid w:val="00CA2EB6"/>
    <w:rsid w:val="00CA3586"/>
    <w:rsid w:val="00CA4187"/>
    <w:rsid w:val="00CA4AA5"/>
    <w:rsid w:val="00CA5C8F"/>
    <w:rsid w:val="00CA6766"/>
    <w:rsid w:val="00CA714E"/>
    <w:rsid w:val="00CA7D8A"/>
    <w:rsid w:val="00CB2165"/>
    <w:rsid w:val="00CB2331"/>
    <w:rsid w:val="00CB2521"/>
    <w:rsid w:val="00CB267E"/>
    <w:rsid w:val="00CB2A24"/>
    <w:rsid w:val="00CB37DA"/>
    <w:rsid w:val="00CB4B9F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A8F"/>
    <w:rsid w:val="00CC4BC4"/>
    <w:rsid w:val="00CC4DF6"/>
    <w:rsid w:val="00CC57FF"/>
    <w:rsid w:val="00CC581C"/>
    <w:rsid w:val="00CC631C"/>
    <w:rsid w:val="00CC6794"/>
    <w:rsid w:val="00CC69B4"/>
    <w:rsid w:val="00CC6D92"/>
    <w:rsid w:val="00CC7074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D0084E"/>
    <w:rsid w:val="00D01472"/>
    <w:rsid w:val="00D03061"/>
    <w:rsid w:val="00D03A3E"/>
    <w:rsid w:val="00D05140"/>
    <w:rsid w:val="00D05D0F"/>
    <w:rsid w:val="00D05F83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353F"/>
    <w:rsid w:val="00D23D53"/>
    <w:rsid w:val="00D24498"/>
    <w:rsid w:val="00D25C23"/>
    <w:rsid w:val="00D27842"/>
    <w:rsid w:val="00D27B25"/>
    <w:rsid w:val="00D321C2"/>
    <w:rsid w:val="00D327C6"/>
    <w:rsid w:val="00D32EED"/>
    <w:rsid w:val="00D33BB5"/>
    <w:rsid w:val="00D34000"/>
    <w:rsid w:val="00D34D6E"/>
    <w:rsid w:val="00D3623B"/>
    <w:rsid w:val="00D36B44"/>
    <w:rsid w:val="00D37350"/>
    <w:rsid w:val="00D376DF"/>
    <w:rsid w:val="00D41C38"/>
    <w:rsid w:val="00D42DCA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497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75A0E"/>
    <w:rsid w:val="00D81A2B"/>
    <w:rsid w:val="00D83009"/>
    <w:rsid w:val="00D83870"/>
    <w:rsid w:val="00D85267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A7E96"/>
    <w:rsid w:val="00DB0195"/>
    <w:rsid w:val="00DB0449"/>
    <w:rsid w:val="00DB0ADC"/>
    <w:rsid w:val="00DB22A7"/>
    <w:rsid w:val="00DB2B9B"/>
    <w:rsid w:val="00DB3A80"/>
    <w:rsid w:val="00DB45B5"/>
    <w:rsid w:val="00DB61B8"/>
    <w:rsid w:val="00DB6533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45B2"/>
    <w:rsid w:val="00DD5D67"/>
    <w:rsid w:val="00DD7798"/>
    <w:rsid w:val="00DE00FC"/>
    <w:rsid w:val="00DE15D3"/>
    <w:rsid w:val="00DE1A23"/>
    <w:rsid w:val="00DE1ADE"/>
    <w:rsid w:val="00DE47DA"/>
    <w:rsid w:val="00DE4CBE"/>
    <w:rsid w:val="00DE5F1F"/>
    <w:rsid w:val="00DE60A5"/>
    <w:rsid w:val="00DE65F3"/>
    <w:rsid w:val="00DE6D7E"/>
    <w:rsid w:val="00DE7EBA"/>
    <w:rsid w:val="00DF06D9"/>
    <w:rsid w:val="00DF095A"/>
    <w:rsid w:val="00DF2500"/>
    <w:rsid w:val="00DF29AF"/>
    <w:rsid w:val="00DF2DE7"/>
    <w:rsid w:val="00DF35C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104C"/>
    <w:rsid w:val="00E11220"/>
    <w:rsid w:val="00E11C34"/>
    <w:rsid w:val="00E11F1B"/>
    <w:rsid w:val="00E12365"/>
    <w:rsid w:val="00E126BF"/>
    <w:rsid w:val="00E12B89"/>
    <w:rsid w:val="00E13828"/>
    <w:rsid w:val="00E20E98"/>
    <w:rsid w:val="00E214FE"/>
    <w:rsid w:val="00E2274B"/>
    <w:rsid w:val="00E22B43"/>
    <w:rsid w:val="00E22DC9"/>
    <w:rsid w:val="00E241F2"/>
    <w:rsid w:val="00E244AC"/>
    <w:rsid w:val="00E24B8F"/>
    <w:rsid w:val="00E26334"/>
    <w:rsid w:val="00E269ED"/>
    <w:rsid w:val="00E332F8"/>
    <w:rsid w:val="00E36714"/>
    <w:rsid w:val="00E36C3D"/>
    <w:rsid w:val="00E37492"/>
    <w:rsid w:val="00E40202"/>
    <w:rsid w:val="00E40967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47EEF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09E"/>
    <w:rsid w:val="00E64EBF"/>
    <w:rsid w:val="00E670EA"/>
    <w:rsid w:val="00E67AAC"/>
    <w:rsid w:val="00E70A17"/>
    <w:rsid w:val="00E70AF9"/>
    <w:rsid w:val="00E719CA"/>
    <w:rsid w:val="00E72CD6"/>
    <w:rsid w:val="00E7469D"/>
    <w:rsid w:val="00E747DC"/>
    <w:rsid w:val="00E759D2"/>
    <w:rsid w:val="00E76CD1"/>
    <w:rsid w:val="00E76D89"/>
    <w:rsid w:val="00E77DDF"/>
    <w:rsid w:val="00E81FA3"/>
    <w:rsid w:val="00E82A5B"/>
    <w:rsid w:val="00E85D98"/>
    <w:rsid w:val="00E87B4F"/>
    <w:rsid w:val="00E9081F"/>
    <w:rsid w:val="00E90972"/>
    <w:rsid w:val="00E91B9F"/>
    <w:rsid w:val="00E91DD7"/>
    <w:rsid w:val="00E92167"/>
    <w:rsid w:val="00E925BD"/>
    <w:rsid w:val="00E926EB"/>
    <w:rsid w:val="00E9298C"/>
    <w:rsid w:val="00E93258"/>
    <w:rsid w:val="00E939CC"/>
    <w:rsid w:val="00E957B5"/>
    <w:rsid w:val="00E95A4D"/>
    <w:rsid w:val="00E95DB9"/>
    <w:rsid w:val="00EA00CB"/>
    <w:rsid w:val="00EA051D"/>
    <w:rsid w:val="00EA0D20"/>
    <w:rsid w:val="00EA29EE"/>
    <w:rsid w:val="00EA485B"/>
    <w:rsid w:val="00EA4C44"/>
    <w:rsid w:val="00EA5188"/>
    <w:rsid w:val="00EA5290"/>
    <w:rsid w:val="00EA52C3"/>
    <w:rsid w:val="00EA6293"/>
    <w:rsid w:val="00EA684E"/>
    <w:rsid w:val="00EA7834"/>
    <w:rsid w:val="00EB0EB3"/>
    <w:rsid w:val="00EB159C"/>
    <w:rsid w:val="00EB248E"/>
    <w:rsid w:val="00EB3CF3"/>
    <w:rsid w:val="00EB5804"/>
    <w:rsid w:val="00EB6A74"/>
    <w:rsid w:val="00EB6B9C"/>
    <w:rsid w:val="00EB6F4F"/>
    <w:rsid w:val="00EB72DE"/>
    <w:rsid w:val="00EC1C13"/>
    <w:rsid w:val="00EC2849"/>
    <w:rsid w:val="00EC3190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E7900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6A6"/>
    <w:rsid w:val="00F00569"/>
    <w:rsid w:val="00F0087B"/>
    <w:rsid w:val="00F00BD2"/>
    <w:rsid w:val="00F02379"/>
    <w:rsid w:val="00F02B7A"/>
    <w:rsid w:val="00F031B3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29C2"/>
    <w:rsid w:val="00F14542"/>
    <w:rsid w:val="00F14AAC"/>
    <w:rsid w:val="00F14EAA"/>
    <w:rsid w:val="00F14F7E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3B88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4E62"/>
    <w:rsid w:val="00F450A3"/>
    <w:rsid w:val="00F47CE5"/>
    <w:rsid w:val="00F50223"/>
    <w:rsid w:val="00F50510"/>
    <w:rsid w:val="00F5131B"/>
    <w:rsid w:val="00F513AB"/>
    <w:rsid w:val="00F52107"/>
    <w:rsid w:val="00F52A15"/>
    <w:rsid w:val="00F53FEA"/>
    <w:rsid w:val="00F54BB1"/>
    <w:rsid w:val="00F553A3"/>
    <w:rsid w:val="00F5660E"/>
    <w:rsid w:val="00F57DAF"/>
    <w:rsid w:val="00F57EBF"/>
    <w:rsid w:val="00F60C2A"/>
    <w:rsid w:val="00F60D64"/>
    <w:rsid w:val="00F612CE"/>
    <w:rsid w:val="00F61713"/>
    <w:rsid w:val="00F624E3"/>
    <w:rsid w:val="00F62ED0"/>
    <w:rsid w:val="00F62F2E"/>
    <w:rsid w:val="00F63B78"/>
    <w:rsid w:val="00F653CD"/>
    <w:rsid w:val="00F65471"/>
    <w:rsid w:val="00F65DC3"/>
    <w:rsid w:val="00F67E65"/>
    <w:rsid w:val="00F7030C"/>
    <w:rsid w:val="00F71BF4"/>
    <w:rsid w:val="00F71F63"/>
    <w:rsid w:val="00F73AF5"/>
    <w:rsid w:val="00F73F88"/>
    <w:rsid w:val="00F7404E"/>
    <w:rsid w:val="00F74A20"/>
    <w:rsid w:val="00F74B09"/>
    <w:rsid w:val="00F74E31"/>
    <w:rsid w:val="00F74F22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C88"/>
    <w:rsid w:val="00F90BCE"/>
    <w:rsid w:val="00F910CE"/>
    <w:rsid w:val="00F92BFE"/>
    <w:rsid w:val="00F9303A"/>
    <w:rsid w:val="00F93D56"/>
    <w:rsid w:val="00F94669"/>
    <w:rsid w:val="00F947F2"/>
    <w:rsid w:val="00F94B22"/>
    <w:rsid w:val="00F95077"/>
    <w:rsid w:val="00F9567D"/>
    <w:rsid w:val="00F96837"/>
    <w:rsid w:val="00FA00F1"/>
    <w:rsid w:val="00FA0E6A"/>
    <w:rsid w:val="00FA16D6"/>
    <w:rsid w:val="00FA184E"/>
    <w:rsid w:val="00FA1BD5"/>
    <w:rsid w:val="00FA2CBB"/>
    <w:rsid w:val="00FA32CA"/>
    <w:rsid w:val="00FA4F5E"/>
    <w:rsid w:val="00FA6C1C"/>
    <w:rsid w:val="00FA709D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3D94"/>
    <w:rsid w:val="00FD4679"/>
    <w:rsid w:val="00FD468B"/>
    <w:rsid w:val="00FD46E6"/>
    <w:rsid w:val="00FD4EBC"/>
    <w:rsid w:val="00FD5C5D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06"/>
    <w:rsid w:val="00FF23C2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</o:shapelayout>
  </w:shapeDefaults>
  <w:decimalSymbol w:val="."/>
  <w:listSeparator w:val=","/>
  <w14:docId w14:val="6AB590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B68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26B68"/>
    <w:pPr>
      <w:keepNext/>
      <w:pageBreakBefore/>
      <w:numPr>
        <w:numId w:val="24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526B68"/>
    <w:pPr>
      <w:keepNext/>
      <w:numPr>
        <w:ilvl w:val="1"/>
        <w:numId w:val="24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26B68"/>
    <w:pPr>
      <w:keepNext/>
      <w:numPr>
        <w:ilvl w:val="2"/>
        <w:numId w:val="24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526B68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526B68"/>
    <w:rPr>
      <w:rFonts w:ascii="Arial" w:hAnsi="Arial" w:cs="Arial"/>
      <w:b/>
      <w:bCs/>
      <w:color w:val="333399"/>
      <w:sz w:val="24"/>
      <w:szCs w:val="26"/>
      <w:lang w:eastAsia="en-US"/>
    </w:rPr>
  </w:style>
  <w:style w:type="paragraph" w:customStyle="1" w:styleId="NotesHeader">
    <w:name w:val="Notes Header"/>
    <w:basedOn w:val="MainText"/>
    <w:rsid w:val="00C4117D"/>
    <w:pPr>
      <w:spacing w:before="120" w:after="60"/>
    </w:pPr>
    <w:rPr>
      <w:b/>
      <w:color w:val="333399"/>
      <w:sz w:val="24"/>
    </w:rPr>
  </w:style>
  <w:style w:type="paragraph" w:styleId="BalloonText">
    <w:name w:val="Balloon Text"/>
    <w:basedOn w:val="Normal"/>
    <w:semiHidden/>
    <w:rsid w:val="00C4117D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link w:val="HeaderChar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526B68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526B68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MainText"/>
    <w:link w:val="BulletChar"/>
    <w:qFormat/>
    <w:rsid w:val="00526B68"/>
    <w:pPr>
      <w:numPr>
        <w:numId w:val="25"/>
      </w:numPr>
    </w:pPr>
  </w:style>
  <w:style w:type="character" w:customStyle="1" w:styleId="Red200">
    <w:name w:val="Red 200"/>
    <w:basedOn w:val="DefaultParagraphFont"/>
    <w:rsid w:val="00BA58AF"/>
    <w:rPr>
      <w:rFonts w:ascii="Arial Bold" w:hAnsi="Arial Bold"/>
      <w:b/>
      <w:bCs/>
      <w:caps/>
      <w:color w:val="C80000"/>
      <w:sz w:val="22"/>
    </w:rPr>
  </w:style>
  <w:style w:type="character" w:customStyle="1" w:styleId="BulletMultiChar">
    <w:name w:val="Bullet Multi Char"/>
    <w:basedOn w:val="BulletChar"/>
    <w:link w:val="BulletMulti"/>
    <w:locked/>
    <w:rsid w:val="00526B68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Bullet"/>
    <w:link w:val="BulletMultiChar"/>
    <w:qFormat/>
    <w:rsid w:val="00526B68"/>
    <w:pPr>
      <w:numPr>
        <w:numId w:val="26"/>
      </w:numPr>
      <w:tabs>
        <w:tab w:val="left" w:pos="340"/>
      </w:tabs>
    </w:pPr>
  </w:style>
  <w:style w:type="character" w:customStyle="1" w:styleId="Heading1Char">
    <w:name w:val="Heading 1 Char"/>
    <w:basedOn w:val="DefaultParagraphFont"/>
    <w:link w:val="Heading1"/>
    <w:rsid w:val="00526B68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526B68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BulletChar">
    <w:name w:val="Bullet Char"/>
    <w:basedOn w:val="MainTextCharChar"/>
    <w:link w:val="Bullet"/>
    <w:rsid w:val="00526B68"/>
    <w:rPr>
      <w:rFonts w:ascii="Arial" w:hAnsi="Arial" w:cs="Arial"/>
      <w:sz w:val="22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526B68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6B68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ListParagraph"/>
    <w:link w:val="TableBulletChar"/>
    <w:qFormat/>
    <w:rsid w:val="00526B68"/>
    <w:pPr>
      <w:numPr>
        <w:numId w:val="27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526B68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526B68"/>
    <w:pPr>
      <w:spacing w:before="60" w:after="60"/>
    </w:pPr>
    <w:rPr>
      <w:rFonts w:cs="Times New Roman"/>
      <w:sz w:val="18"/>
      <w:szCs w:val="20"/>
    </w:rPr>
  </w:style>
  <w:style w:type="paragraph" w:customStyle="1" w:styleId="DefaultText">
    <w:name w:val="Default Text"/>
    <w:basedOn w:val="Normal"/>
    <w:rsid w:val="008C762E"/>
    <w:pPr>
      <w:spacing w:before="140"/>
    </w:pPr>
    <w:rPr>
      <w:rFonts w:cs="Times New Roman"/>
      <w:sz w:val="24"/>
      <w:szCs w:val="20"/>
    </w:rPr>
  </w:style>
  <w:style w:type="paragraph" w:customStyle="1" w:styleId="Option">
    <w:name w:val="Option"/>
    <w:basedOn w:val="Normal"/>
    <w:rsid w:val="008C762E"/>
    <w:pPr>
      <w:ind w:left="34"/>
    </w:pPr>
    <w:rPr>
      <w:rFonts w:cs="Times New Roman"/>
      <w:szCs w:val="20"/>
    </w:rPr>
  </w:style>
  <w:style w:type="paragraph" w:customStyle="1" w:styleId="Question">
    <w:name w:val="Question"/>
    <w:basedOn w:val="Normal"/>
    <w:next w:val="Normal"/>
    <w:rsid w:val="008C762E"/>
    <w:pPr>
      <w:tabs>
        <w:tab w:val="left" w:pos="360"/>
      </w:tabs>
      <w:spacing w:before="240"/>
      <w:ind w:left="360" w:hanging="360"/>
    </w:pPr>
    <w:rPr>
      <w:rFonts w:cs="Times New Roman"/>
      <w:b/>
      <w:sz w:val="24"/>
      <w:szCs w:val="20"/>
    </w:rPr>
  </w:style>
  <w:style w:type="paragraph" w:customStyle="1" w:styleId="Code">
    <w:name w:val="Code"/>
    <w:basedOn w:val="Normal"/>
    <w:rsid w:val="008C762E"/>
    <w:pPr>
      <w:tabs>
        <w:tab w:val="left" w:pos="720"/>
        <w:tab w:val="left" w:pos="1080"/>
        <w:tab w:val="left" w:pos="1440"/>
        <w:tab w:val="left" w:pos="1800"/>
        <w:tab w:val="left" w:pos="2160"/>
      </w:tabs>
      <w:ind w:left="360"/>
    </w:pPr>
    <w:rPr>
      <w:rFonts w:ascii="Courier New" w:hAnsi="Courier New" w:cs="Times New Roman"/>
      <w:noProof/>
      <w:sz w:val="24"/>
      <w:szCs w:val="20"/>
    </w:rPr>
  </w:style>
  <w:style w:type="paragraph" w:customStyle="1" w:styleId="Optionnumbered">
    <w:name w:val="Option (numbered)"/>
    <w:basedOn w:val="Normal"/>
    <w:rsid w:val="008C762E"/>
    <w:pPr>
      <w:ind w:left="720" w:hanging="360"/>
    </w:pPr>
    <w:rPr>
      <w:rFonts w:cs="Times New Roman"/>
      <w:sz w:val="24"/>
      <w:szCs w:val="20"/>
      <w:lang w:val="en-US"/>
    </w:rPr>
  </w:style>
  <w:style w:type="paragraph" w:customStyle="1" w:styleId="Normal1">
    <w:name w:val="Normal1"/>
    <w:basedOn w:val="Heading1"/>
    <w:rsid w:val="008C762E"/>
    <w:pPr>
      <w:pageBreakBefore w:val="0"/>
      <w:numPr>
        <w:numId w:val="0"/>
      </w:numPr>
      <w:spacing w:before="240" w:after="60"/>
      <w:jc w:val="center"/>
    </w:pPr>
    <w:rPr>
      <w:rFonts w:cs="Times New Roman"/>
      <w:b w:val="0"/>
      <w:bCs w:val="0"/>
      <w:color w:val="auto"/>
      <w:kern w:val="28"/>
      <w:sz w:val="22"/>
      <w:szCs w:val="20"/>
    </w:rPr>
  </w:style>
  <w:style w:type="character" w:customStyle="1" w:styleId="HeaderChar">
    <w:name w:val="Header Char"/>
    <w:basedOn w:val="DefaultParagraphFont"/>
    <w:link w:val="Header"/>
    <w:rsid w:val="007917D9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D81A2B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9D37D4"/>
    <w:rPr>
      <w:b/>
      <w:bCs/>
    </w:rPr>
  </w:style>
  <w:style w:type="paragraph" w:customStyle="1" w:styleId="NoSpacing1">
    <w:name w:val="No Spacing1"/>
    <w:uiPriority w:val="1"/>
    <w:qFormat/>
    <w:rsid w:val="00257C01"/>
    <w:rPr>
      <w:rFonts w:ascii="Calibri" w:eastAsia="Calibri" w:hAnsi="Calibri"/>
      <w:sz w:val="22"/>
      <w:szCs w:val="2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B68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26B68"/>
    <w:pPr>
      <w:keepNext/>
      <w:pageBreakBefore/>
      <w:numPr>
        <w:numId w:val="24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526B68"/>
    <w:pPr>
      <w:keepNext/>
      <w:numPr>
        <w:ilvl w:val="1"/>
        <w:numId w:val="24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26B68"/>
    <w:pPr>
      <w:keepNext/>
      <w:numPr>
        <w:ilvl w:val="2"/>
        <w:numId w:val="24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526B68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526B68"/>
    <w:rPr>
      <w:rFonts w:ascii="Arial" w:hAnsi="Arial" w:cs="Arial"/>
      <w:b/>
      <w:bCs/>
      <w:color w:val="333399"/>
      <w:sz w:val="24"/>
      <w:szCs w:val="26"/>
      <w:lang w:eastAsia="en-US"/>
    </w:rPr>
  </w:style>
  <w:style w:type="paragraph" w:customStyle="1" w:styleId="NotesHeader">
    <w:name w:val="Notes Header"/>
    <w:basedOn w:val="MainText"/>
    <w:rsid w:val="00C4117D"/>
    <w:pPr>
      <w:spacing w:before="120" w:after="60"/>
    </w:pPr>
    <w:rPr>
      <w:b/>
      <w:color w:val="333399"/>
      <w:sz w:val="24"/>
    </w:rPr>
  </w:style>
  <w:style w:type="paragraph" w:styleId="BalloonText">
    <w:name w:val="Balloon Text"/>
    <w:basedOn w:val="Normal"/>
    <w:semiHidden/>
    <w:rsid w:val="00C4117D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link w:val="HeaderChar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526B68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526B68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MainText"/>
    <w:link w:val="BulletChar"/>
    <w:qFormat/>
    <w:rsid w:val="00526B68"/>
    <w:pPr>
      <w:numPr>
        <w:numId w:val="25"/>
      </w:numPr>
    </w:pPr>
  </w:style>
  <w:style w:type="character" w:customStyle="1" w:styleId="Red200">
    <w:name w:val="Red 200"/>
    <w:basedOn w:val="DefaultParagraphFont"/>
    <w:rsid w:val="00BA58AF"/>
    <w:rPr>
      <w:rFonts w:ascii="Arial Bold" w:hAnsi="Arial Bold"/>
      <w:b/>
      <w:bCs/>
      <w:caps/>
      <w:color w:val="C80000"/>
      <w:sz w:val="22"/>
    </w:rPr>
  </w:style>
  <w:style w:type="character" w:customStyle="1" w:styleId="BulletMultiChar">
    <w:name w:val="Bullet Multi Char"/>
    <w:basedOn w:val="BulletChar"/>
    <w:link w:val="BulletMulti"/>
    <w:locked/>
    <w:rsid w:val="00526B68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Bullet"/>
    <w:link w:val="BulletMultiChar"/>
    <w:qFormat/>
    <w:rsid w:val="00526B68"/>
    <w:pPr>
      <w:numPr>
        <w:numId w:val="26"/>
      </w:numPr>
      <w:tabs>
        <w:tab w:val="left" w:pos="340"/>
      </w:tabs>
    </w:pPr>
  </w:style>
  <w:style w:type="character" w:customStyle="1" w:styleId="Heading1Char">
    <w:name w:val="Heading 1 Char"/>
    <w:basedOn w:val="DefaultParagraphFont"/>
    <w:link w:val="Heading1"/>
    <w:rsid w:val="00526B68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526B68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BulletChar">
    <w:name w:val="Bullet Char"/>
    <w:basedOn w:val="MainTextCharChar"/>
    <w:link w:val="Bullet"/>
    <w:rsid w:val="00526B68"/>
    <w:rPr>
      <w:rFonts w:ascii="Arial" w:hAnsi="Arial" w:cs="Arial"/>
      <w:sz w:val="22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526B68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6B68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ListParagraph"/>
    <w:link w:val="TableBulletChar"/>
    <w:qFormat/>
    <w:rsid w:val="00526B68"/>
    <w:pPr>
      <w:numPr>
        <w:numId w:val="27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526B68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526B68"/>
    <w:pPr>
      <w:spacing w:before="60" w:after="60"/>
    </w:pPr>
    <w:rPr>
      <w:rFonts w:cs="Times New Roman"/>
      <w:sz w:val="18"/>
      <w:szCs w:val="20"/>
    </w:rPr>
  </w:style>
  <w:style w:type="paragraph" w:customStyle="1" w:styleId="DefaultText">
    <w:name w:val="Default Text"/>
    <w:basedOn w:val="Normal"/>
    <w:rsid w:val="008C762E"/>
    <w:pPr>
      <w:spacing w:before="140"/>
    </w:pPr>
    <w:rPr>
      <w:rFonts w:cs="Times New Roman"/>
      <w:sz w:val="24"/>
      <w:szCs w:val="20"/>
    </w:rPr>
  </w:style>
  <w:style w:type="paragraph" w:customStyle="1" w:styleId="Option">
    <w:name w:val="Option"/>
    <w:basedOn w:val="Normal"/>
    <w:rsid w:val="008C762E"/>
    <w:pPr>
      <w:ind w:left="34"/>
    </w:pPr>
    <w:rPr>
      <w:rFonts w:cs="Times New Roman"/>
      <w:szCs w:val="20"/>
    </w:rPr>
  </w:style>
  <w:style w:type="paragraph" w:customStyle="1" w:styleId="Question">
    <w:name w:val="Question"/>
    <w:basedOn w:val="Normal"/>
    <w:next w:val="Normal"/>
    <w:rsid w:val="008C762E"/>
    <w:pPr>
      <w:tabs>
        <w:tab w:val="left" w:pos="360"/>
      </w:tabs>
      <w:spacing w:before="240"/>
      <w:ind w:left="360" w:hanging="360"/>
    </w:pPr>
    <w:rPr>
      <w:rFonts w:cs="Times New Roman"/>
      <w:b/>
      <w:sz w:val="24"/>
      <w:szCs w:val="20"/>
    </w:rPr>
  </w:style>
  <w:style w:type="paragraph" w:customStyle="1" w:styleId="Code">
    <w:name w:val="Code"/>
    <w:basedOn w:val="Normal"/>
    <w:rsid w:val="008C762E"/>
    <w:pPr>
      <w:tabs>
        <w:tab w:val="left" w:pos="720"/>
        <w:tab w:val="left" w:pos="1080"/>
        <w:tab w:val="left" w:pos="1440"/>
        <w:tab w:val="left" w:pos="1800"/>
        <w:tab w:val="left" w:pos="2160"/>
      </w:tabs>
      <w:ind w:left="360"/>
    </w:pPr>
    <w:rPr>
      <w:rFonts w:ascii="Courier New" w:hAnsi="Courier New" w:cs="Times New Roman"/>
      <w:noProof/>
      <w:sz w:val="24"/>
      <w:szCs w:val="20"/>
    </w:rPr>
  </w:style>
  <w:style w:type="paragraph" w:customStyle="1" w:styleId="Optionnumbered">
    <w:name w:val="Option (numbered)"/>
    <w:basedOn w:val="Normal"/>
    <w:rsid w:val="008C762E"/>
    <w:pPr>
      <w:ind w:left="720" w:hanging="360"/>
    </w:pPr>
    <w:rPr>
      <w:rFonts w:cs="Times New Roman"/>
      <w:sz w:val="24"/>
      <w:szCs w:val="20"/>
      <w:lang w:val="en-US"/>
    </w:rPr>
  </w:style>
  <w:style w:type="paragraph" w:customStyle="1" w:styleId="Normal1">
    <w:name w:val="Normal1"/>
    <w:basedOn w:val="Heading1"/>
    <w:rsid w:val="008C762E"/>
    <w:pPr>
      <w:pageBreakBefore w:val="0"/>
      <w:numPr>
        <w:numId w:val="0"/>
      </w:numPr>
      <w:spacing w:before="240" w:after="60"/>
      <w:jc w:val="center"/>
    </w:pPr>
    <w:rPr>
      <w:rFonts w:cs="Times New Roman"/>
      <w:b w:val="0"/>
      <w:bCs w:val="0"/>
      <w:color w:val="auto"/>
      <w:kern w:val="28"/>
      <w:sz w:val="22"/>
      <w:szCs w:val="20"/>
    </w:rPr>
  </w:style>
  <w:style w:type="character" w:customStyle="1" w:styleId="HeaderChar">
    <w:name w:val="Header Char"/>
    <w:basedOn w:val="DefaultParagraphFont"/>
    <w:link w:val="Header"/>
    <w:rsid w:val="007917D9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D81A2B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9D37D4"/>
    <w:rPr>
      <w:b/>
      <w:bCs/>
    </w:rPr>
  </w:style>
  <w:style w:type="paragraph" w:customStyle="1" w:styleId="NoSpacing1">
    <w:name w:val="No Spacing1"/>
    <w:uiPriority w:val="1"/>
    <w:qFormat/>
    <w:rsid w:val="00257C01"/>
    <w:rPr>
      <w:rFonts w:ascii="Calibri" w:eastAsia="Calibri" w:hAnsi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udy.marshall\Application%20Data\Microsoft\Templates\FDM%20Academy%20-%20Examination%20-%20v1.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<p:properties xmlns:p="http://schemas.microsoft.com/office/2006/metadata/properties" xmlns:xsi="http://www.w3.org/2001/XMLSchema-instance"><documentManagement><Document_x0020_Type xmlns="$ListId:Shared Documents;">Exams</Document_x0020_Type><Week xmlns="$ListId:Shared Documents;">03</Week><RestrictedToTheseUsers xmlns="$ListId:Shared Documents;"><UserInfo><DisplayName>Academy Trainers (LMS)</DisplayName><AccountId>1244</AccountId><AccountType/></UserInfo></RestrictedToTheseUsers><Module xmlns="$ListId:Shared Documents;">Foundation</Module></documentManagement></p:properties>
</file>

<file path=customXml/item3.xml><?xml version="1.0" encoding="utf-8"?><ct:contentTypeSchema ct:_="" ma:_="" ma:contentTypeName="Document" ma:contentTypeID="0x010100486BE47B7EE93D47A29EEACB08727BE6" ma:contentTypeVersion="3" ma:contentTypeDescription="Create a new document." ma:contentTypeScope="" ma:versionID="699309de1df5e3c7cdac69ec139ee6f0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b9eb5c65bc219e09921eb1312d11dcf1" ns2:_="" xmlns:xsd="http://www.w3.org/2001/XMLSchema" xmlns:xs="http://www.w3.org/2001/XMLSchema" xmlns:p="http://schemas.microsoft.com/office/2006/metadata/properties" xmlns:ns2="$ListId:Shared Documents;">
<xsd:import namespace="$ListId:Shared Documents;"/>
<xsd:element name="properties">
<xsd:complexType>
<xsd:sequence>
<xsd:element name="documentManagement">
<xsd:complexType>
<xsd:all>
<xsd:element ref="ns2:RestrictedToTheseUsers" minOccurs="0"/>
<xsd:element ref="ns2:Week" minOccurs="0"/>
<xsd:element ref="ns2:Document_x0020_Type" minOccurs="0"/>
<xsd:element ref="ns2:Module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RestrictedToTheseUsers" ma:index="8" nillable="true" ma:displayName="RestrictedToTheseUsers" ma:list="UserInfo" ma:SearchPeopleOnly="false" ma:SharePointGroup="0" ma:internalName="RestrictedToTheseUsers" ma:readOnly="false" ma:showField="Title">
<xsd:complexType>
<xsd:complexContent>
<xsd:extension base="dms:UserMulti">
<xsd:sequence>
<xsd:element name="UserInfo" minOccurs="0" maxOccurs="unbounded">
<xsd:complexType>
<xsd:sequence>
<xsd:element name="DisplayName" type="xsd:string" minOccurs="0"/>
<xsd:element name="AccountId" type="dms:UserId" minOccurs="0" nillable="true"/>
<xsd:element name="AccountType" type="xsd:string" minOccurs="0"/>
</xsd:sequence>
</xsd:complexType>
</xsd:element>
</xsd:sequence>
</xsd:extension>
</xsd:complexContent>
</xsd:complexType>
</xsd:element>
<xsd:element name="Week" ma:index="9" nillable="true" ma:displayName="Day" ma:format="Dropdown" ma:indexed="true" ma:internalName="Week">
<xsd:simpleType>
<xsd:restriction base="dms:Choice">
<xsd:enumeration value="01"/>
<xsd:enumeration value="02"/>
<xsd:enumeration value="03"/>
<xsd:enumeration value="04"/>
<xsd:enumeration value="05"/>
<xsd:enumeration value="06"/>
<xsd:enumeration value="07"/>
<xsd:enumeration value="08"/>
<xsd:enumeration value="09"/>
<xsd:enumeration value="10"/>
</xsd:restriction>
</xsd:simpleType>
</xsd:element>
<xsd:element name="Document_x0020_Type" ma:index="10" nillable="true" ma:displayName="Document Type" ma:format="Dropdown" ma:indexed="true" ma:internalName="Document_x0020_Typ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11" nillable="true" ma:displayName="Module" ma:format="Dropdown" ma:indexed="true" ma:internalName="Module">
<xsd:simpleType>
<xsd:restriction base="dms:Choice">
<xsd:enumeration value="Foundation"/>
<xsd:enumeration value="Shell Programming"/>
<xsd:enumeration value="Post Sign Off Activities"/>
<xsd:enumeration value="Archived"/>
</xsd:restriction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E95E9-4BFB-4676-AFE9-31A057C777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39C58B-C425-410B-B4D6-57A3C5EECDC7}">
  <ds:schemaRefs>
    <ds:schemaRef ds:uri="http://schemas.microsoft.com/office/2006/metadata/properties"/>
    <ds:schemaRef ds:uri="$ListId:Shared Documents;"/>
  </ds:schemaRefs>
</ds:datastoreItem>
</file>

<file path=customXml/itemProps3.xml><?xml version="1.0" encoding="utf-8"?>
<ds:datastoreItem xmlns:ds="http://schemas.openxmlformats.org/officeDocument/2006/customXml" ds:itemID="{986FF549-21BB-4905-AE72-4469FC4AD9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$ListId:Shared Documents;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D715A4-3BBF-4F4B-BF0B-6F12A2707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FDM Academy - Examination - v1.3</Template>
  <TotalTime>44</TotalTime>
  <Pages>4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Mock Cmd Line assessment</vt:lpstr>
    </vt:vector>
  </TitlesOfParts>
  <Company>FDM Group</Company>
  <LinksUpToDate>false</LinksUpToDate>
  <CharactersWithSpaces>2968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 Cmd Line assessment</dc:title>
  <dc:creator>FDM GROUP</dc:creator>
  <cp:lastModifiedBy>Yangyang Ma</cp:lastModifiedBy>
  <cp:revision>3</cp:revision>
  <cp:lastPrinted>2013-02-04T16:16:00Z</cp:lastPrinted>
  <dcterms:created xsi:type="dcterms:W3CDTF">2019-09-26T20:29:00Z</dcterms:created>
  <dcterms:modified xsi:type="dcterms:W3CDTF">2019-09-27T17:02:00Z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0x010100486BE47B7EE93D47A29EEACB08727BE6</vt:lpwstr>
  </property>
  <property fmtid="{D5CDD505-2E9C-101B-9397-08002B2CF9AE}" pid="3" name="_dlc_policyId">
    <vt:lpwstr/>
  </property>
  <property fmtid="{D5CDD505-2E9C-101B-9397-08002B2CF9AE}" pid="4" name="ItemRetentionFormula">
    <vt:lpwstr/>
  </property>
</Properties>
</file>
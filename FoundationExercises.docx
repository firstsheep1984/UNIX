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B32" w:rsidRPr="007C537A" w:rsidRDefault="004D4B32" w:rsidP="00F83142">
      <w:pPr>
        <w:pStyle w:val="Heading2"/>
        <w:numPr>
          <w:ilvl w:val="0"/>
          <w:numId w:val="0"/>
        </w:numPr>
        <w:spacing w:before="0"/>
        <w:ind w:left="709" w:hanging="709"/>
      </w:pPr>
      <w:bookmarkStart w:id="0" w:name="_Toc286404829"/>
      <w:r w:rsidRPr="007C537A">
        <w:t>Exercise 1 – Create a directory structure</w:t>
      </w:r>
      <w:bookmarkEnd w:id="0"/>
    </w:p>
    <w:tbl>
      <w:tblPr>
        <w:tblW w:w="0" w:type="auto"/>
        <w:tblBorders>
          <w:top w:val="single" w:sz="4" w:space="0" w:color="333399"/>
          <w:bottom w:val="single" w:sz="4" w:space="0" w:color="333399"/>
          <w:insideH w:val="single" w:sz="4" w:space="0" w:color="333399"/>
          <w:insideV w:val="single" w:sz="4" w:space="0" w:color="333399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3"/>
      </w:tblGrid>
      <w:tr w:rsidR="004D4B32" w:rsidRPr="007C537A" w:rsidTr="00F83142">
        <w:trPr>
          <w:trHeight w:val="284"/>
        </w:trPr>
        <w:tc>
          <w:tcPr>
            <w:tcW w:w="9753" w:type="dxa"/>
            <w:shd w:val="clear" w:color="auto" w:fill="C3C3EB"/>
            <w:vAlign w:val="center"/>
          </w:tcPr>
          <w:p w:rsidR="004D4B32" w:rsidRPr="007C537A" w:rsidRDefault="004D4B32" w:rsidP="00F83142">
            <w:pPr>
              <w:tabs>
                <w:tab w:val="center" w:pos="4320"/>
                <w:tab w:val="right" w:pos="8640"/>
              </w:tabs>
              <w:rPr>
                <w:b/>
                <w:color w:val="333399"/>
              </w:rPr>
            </w:pPr>
            <w:r w:rsidRPr="007C537A">
              <w:rPr>
                <w:b/>
                <w:color w:val="333399"/>
              </w:rPr>
              <w:t>Task</w:t>
            </w:r>
          </w:p>
        </w:tc>
      </w:tr>
      <w:tr w:rsidR="004D4B32" w:rsidRPr="007C537A" w:rsidTr="004D4B32">
        <w:trPr>
          <w:trHeight w:val="1701"/>
        </w:trPr>
        <w:tc>
          <w:tcPr>
            <w:tcW w:w="9753" w:type="dxa"/>
            <w:vAlign w:val="center"/>
          </w:tcPr>
          <w:p w:rsidR="004D4B32" w:rsidRPr="007C537A" w:rsidRDefault="004D4B32" w:rsidP="004D4B32">
            <w:pPr>
              <w:pStyle w:val="MainText"/>
              <w:spacing w:before="120"/>
              <w:rPr>
                <w:lang w:eastAsia="en-GB"/>
              </w:rPr>
            </w:pPr>
            <w:r w:rsidRPr="007C537A">
              <w:rPr>
                <w:lang w:eastAsia="en-GB"/>
              </w:rPr>
              <w:t xml:space="preserve">Create the following directory structure within your </w:t>
            </w:r>
            <w:r w:rsidRPr="007C537A">
              <w:rPr>
                <w:b/>
                <w:lang w:eastAsia="en-GB"/>
              </w:rPr>
              <w:t>home</w:t>
            </w:r>
            <w:r w:rsidRPr="007C537A">
              <w:rPr>
                <w:lang w:eastAsia="en-GB"/>
              </w:rPr>
              <w:t xml:space="preserve"> directory</w:t>
            </w:r>
            <w:r w:rsidR="00A52681">
              <w:rPr>
                <w:lang w:eastAsia="en-GB"/>
              </w:rPr>
              <w:t>.</w:t>
            </w:r>
          </w:p>
          <w:p w:rsidR="004D4B32" w:rsidRPr="007C537A" w:rsidRDefault="004D4B32" w:rsidP="004D4B32">
            <w:pPr>
              <w:pStyle w:val="MainText"/>
              <w:spacing w:before="120"/>
              <w:rPr>
                <w:lang w:eastAsia="en-GB"/>
              </w:rPr>
            </w:pPr>
            <w:r w:rsidRPr="007C537A">
              <w:rPr>
                <w:lang w:eastAsia="en-GB"/>
              </w:rPr>
              <w:t xml:space="preserve">You can perform this task using only </w:t>
            </w:r>
            <w:proofErr w:type="spellStart"/>
            <w:r w:rsidRPr="007C537A">
              <w:rPr>
                <w:b/>
                <w:lang w:eastAsia="en-GB"/>
              </w:rPr>
              <w:t>mkdir</w:t>
            </w:r>
            <w:proofErr w:type="spellEnd"/>
            <w:r w:rsidRPr="007C537A">
              <w:rPr>
                <w:lang w:eastAsia="en-GB"/>
              </w:rPr>
              <w:t xml:space="preserve"> and </w:t>
            </w:r>
            <w:r w:rsidRPr="007C537A">
              <w:rPr>
                <w:b/>
                <w:lang w:eastAsia="en-GB"/>
              </w:rPr>
              <w:t>touc</w:t>
            </w:r>
            <w:r w:rsidR="00D97F49">
              <w:rPr>
                <w:b/>
                <w:lang w:eastAsia="en-GB"/>
              </w:rPr>
              <w:t>h</w:t>
            </w:r>
            <w:r w:rsidR="00D97F49">
              <w:t xml:space="preserve">, and </w:t>
            </w:r>
            <w:r w:rsidR="00D97F49">
              <w:rPr>
                <w:b/>
              </w:rPr>
              <w:t>cd</w:t>
            </w:r>
            <w:r w:rsidRPr="007C537A">
              <w:rPr>
                <w:lang w:eastAsia="en-GB"/>
              </w:rPr>
              <w:t>.</w:t>
            </w:r>
          </w:p>
          <w:p w:rsidR="004D4B32" w:rsidRPr="005E174B" w:rsidRDefault="005E174B" w:rsidP="004D4B32">
            <w:pPr>
              <w:pStyle w:val="MainText"/>
              <w:spacing w:before="120"/>
            </w:pPr>
            <w:r>
              <w:rPr>
                <w:lang w:eastAsia="en-GB"/>
              </w:rPr>
              <w:t xml:space="preserve">To check your structure, use </w:t>
            </w:r>
            <w:r>
              <w:rPr>
                <w:b/>
                <w:lang w:eastAsia="en-GB"/>
              </w:rPr>
              <w:t>ls</w:t>
            </w:r>
            <w:r>
              <w:t xml:space="preserve"> and </w:t>
            </w:r>
            <w:r>
              <w:rPr>
                <w:b/>
              </w:rPr>
              <w:t>tree</w:t>
            </w:r>
            <w:r>
              <w:t>.</w:t>
            </w:r>
          </w:p>
        </w:tc>
      </w:tr>
      <w:tr w:rsidR="004D4B32" w:rsidRPr="007C537A" w:rsidTr="00F83142">
        <w:trPr>
          <w:trHeight w:val="2098"/>
        </w:trPr>
        <w:tc>
          <w:tcPr>
            <w:tcW w:w="9753" w:type="dxa"/>
          </w:tcPr>
          <w:p w:rsidR="00B76500" w:rsidRPr="007C537A" w:rsidRDefault="004D4B32" w:rsidP="00B76500">
            <w:pPr>
              <w:pStyle w:val="Code"/>
              <w:shd w:val="clear" w:color="auto" w:fill="D4E4A6"/>
            </w:pPr>
            <w:r w:rsidRPr="007C537A">
              <w:t xml:space="preserve">                                     ~</w:t>
            </w:r>
            <w:r w:rsidR="00A52681">
              <w:t>/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                   </w:t>
            </w:r>
            <w:r w:rsidR="00DF7F4A">
              <w:t>f</w:t>
            </w:r>
            <w:r w:rsidRPr="007C537A">
              <w:t>ilms</w:t>
            </w:r>
            <w:r w:rsidR="00A52681">
              <w:t>/</w:t>
            </w:r>
            <w:r w:rsidRPr="007C537A">
              <w:br/>
              <w:t xml:space="preserve">       </w:t>
            </w:r>
            <w:r w:rsidR="00691CB4">
              <w:t xml:space="preserve">                              |</w:t>
            </w:r>
            <w:r w:rsidRPr="007C537A">
              <w:t xml:space="preserve">                                     |</w:t>
            </w:r>
            <w:r w:rsidRPr="007C537A">
              <w:br/>
              <w:t xml:space="preserve">                --------------------------------------------</w:t>
            </w:r>
            <w:r w:rsidRPr="007C537A">
              <w:br/>
              <w:t xml:space="preserve">                |                    |                     |</w:t>
            </w:r>
            <w:r w:rsidRPr="007C537A">
              <w:br/>
              <w:t xml:space="preserve">                |                    |                     |</w:t>
            </w:r>
            <w:r w:rsidRPr="007C537A">
              <w:br/>
              <w:t xml:space="preserve">             horror</w:t>
            </w:r>
            <w:r w:rsidR="00A52681">
              <w:t>/</w:t>
            </w:r>
            <w:r w:rsidRPr="007C537A">
              <w:t xml:space="preserve">               comedy</w:t>
            </w:r>
            <w:r w:rsidR="00A52681">
              <w:t>/</w:t>
            </w:r>
            <w:r w:rsidRPr="007C537A">
              <w:t xml:space="preserve">             action</w:t>
            </w:r>
            <w:r w:rsidR="00A52681">
              <w:t>/</w:t>
            </w:r>
            <w:r w:rsidR="00B76500">
              <w:br/>
              <w:t xml:space="preserve">           </w:t>
            </w:r>
            <w:proofErr w:type="spellStart"/>
            <w:r w:rsidR="00B76500">
              <w:t>theHowling</w:t>
            </w:r>
            <w:proofErr w:type="spellEnd"/>
            <w:r w:rsidRPr="007C537A">
              <w:t xml:space="preserve">         </w:t>
            </w:r>
            <w:r w:rsidR="00A52681">
              <w:t xml:space="preserve"> </w:t>
            </w:r>
            <w:proofErr w:type="spellStart"/>
            <w:r w:rsidRPr="007C537A">
              <w:t>bigMommasHouse</w:t>
            </w:r>
            <w:proofErr w:type="spellEnd"/>
            <w:r w:rsidRPr="007C537A">
              <w:t xml:space="preserve">          </w:t>
            </w:r>
            <w:r w:rsidR="00A52681">
              <w:t xml:space="preserve"> </w:t>
            </w:r>
            <w:proofErr w:type="spellStart"/>
            <w:r w:rsidRPr="007C537A">
              <w:t>rambo</w:t>
            </w:r>
            <w:proofErr w:type="spellEnd"/>
            <w:r w:rsidRPr="007C537A">
              <w:br/>
              <w:t xml:space="preserve">                |             </w:t>
            </w:r>
            <w:r w:rsidR="00A52681">
              <w:t xml:space="preserve"> </w:t>
            </w:r>
            <w:r w:rsidRPr="007C537A">
              <w:t xml:space="preserve">ghostbusters            </w:t>
            </w:r>
            <w:r w:rsidRPr="007C537A">
              <w:br/>
              <w:t xml:space="preserve">      --------------------    </w:t>
            </w:r>
            <w:r w:rsidR="00A52681">
              <w:t xml:space="preserve"> </w:t>
            </w:r>
            <w:r w:rsidRPr="007C537A">
              <w:t>ghostbusters2</w:t>
            </w:r>
            <w:r w:rsidRPr="007C537A">
              <w:br/>
              <w:t xml:space="preserve">      |                  |    </w:t>
            </w:r>
            <w:r w:rsidR="00A52681">
              <w:t xml:space="preserve"> </w:t>
            </w:r>
            <w:proofErr w:type="spellStart"/>
            <w:r w:rsidRPr="007C537A">
              <w:t>shawnOfTheDead</w:t>
            </w:r>
            <w:proofErr w:type="spellEnd"/>
            <w:r w:rsidRPr="007C537A">
              <w:br/>
              <w:t xml:space="preserve">      |                  |</w:t>
            </w:r>
            <w:r w:rsidRPr="007C537A">
              <w:br/>
              <w:t xml:space="preserve">    zombie</w:t>
            </w:r>
            <w:r w:rsidR="00A52681">
              <w:t>/</w:t>
            </w:r>
            <w:r w:rsidRPr="007C537A">
              <w:t xml:space="preserve">           slasher</w:t>
            </w:r>
            <w:r w:rsidR="00A52681">
              <w:t>/</w:t>
            </w:r>
            <w:r w:rsidRPr="007C537A">
              <w:br/>
            </w:r>
            <w:r w:rsidR="00A52681">
              <w:t xml:space="preserve"> </w:t>
            </w:r>
            <w:proofErr w:type="spellStart"/>
            <w:r w:rsidRPr="007C537A">
              <w:t>dawnOfTheDead</w:t>
            </w:r>
            <w:proofErr w:type="spellEnd"/>
            <w:r w:rsidRPr="007C537A">
              <w:t xml:space="preserve">      </w:t>
            </w:r>
            <w:r w:rsidR="00A52681">
              <w:t xml:space="preserve"> </w:t>
            </w:r>
            <w:proofErr w:type="spellStart"/>
            <w:r w:rsidRPr="007C537A">
              <w:t>halloween</w:t>
            </w:r>
            <w:proofErr w:type="spellEnd"/>
            <w:r w:rsidRPr="007C537A">
              <w:br/>
            </w:r>
            <w:r w:rsidR="00B77510">
              <w:t xml:space="preserve">           </w:t>
            </w:r>
            <w:r w:rsidRPr="007C537A">
              <w:t xml:space="preserve">   </w:t>
            </w:r>
            <w:r w:rsidR="00B77510">
              <w:t xml:space="preserve">  </w:t>
            </w:r>
            <w:r w:rsidRPr="007C537A">
              <w:t xml:space="preserve">    </w:t>
            </w:r>
            <w:r w:rsidR="00A52681">
              <w:t xml:space="preserve"> </w:t>
            </w:r>
            <w:r w:rsidRPr="007C537A">
              <w:t>fridayThe13th</w:t>
            </w:r>
            <w:r w:rsidR="00A52681">
              <w:br/>
              <w:t xml:space="preserve">                     </w:t>
            </w:r>
            <w:r w:rsidR="00A52681" w:rsidRPr="007C537A">
              <w:t>predator</w:t>
            </w:r>
          </w:p>
        </w:tc>
      </w:tr>
    </w:tbl>
    <w:p w:rsidR="004D4B32" w:rsidRPr="007C537A" w:rsidRDefault="004D4B32" w:rsidP="004D4B32">
      <w:pPr>
        <w:pStyle w:val="MainText"/>
        <w:rPr>
          <w:rFonts w:ascii="Lucida Console" w:hAnsi="Lucida Console"/>
          <w:lang w:eastAsia="en-GB"/>
        </w:rPr>
      </w:pPr>
    </w:p>
    <w:p w:rsidR="007235D6" w:rsidRPr="007C537A" w:rsidRDefault="007235D6" w:rsidP="004D4B32">
      <w:pPr>
        <w:pStyle w:val="MainText"/>
        <w:rPr>
          <w:szCs w:val="28"/>
        </w:rPr>
      </w:pPr>
      <w:r w:rsidRPr="007C537A">
        <w:br w:type="page"/>
      </w:r>
    </w:p>
    <w:p w:rsidR="00BB46A1" w:rsidRPr="007C537A" w:rsidRDefault="00BB46A1" w:rsidP="00BB46A1">
      <w:pPr>
        <w:pStyle w:val="Heading2"/>
        <w:numPr>
          <w:ilvl w:val="0"/>
          <w:numId w:val="0"/>
        </w:numPr>
        <w:spacing w:before="0"/>
        <w:ind w:left="709" w:hanging="709"/>
      </w:pPr>
      <w:bookmarkStart w:id="1" w:name="_Toc286404832"/>
      <w:r w:rsidRPr="007C537A">
        <w:lastRenderedPageBreak/>
        <w:t>Exercise 2 – Chang</w:t>
      </w:r>
      <w:r w:rsidR="005E05FA">
        <w:t>e</w:t>
      </w:r>
      <w:r w:rsidRPr="007C537A">
        <w:t xml:space="preserve"> a directory structure</w:t>
      </w:r>
      <w:bookmarkEnd w:id="1"/>
    </w:p>
    <w:tbl>
      <w:tblPr>
        <w:tblW w:w="0" w:type="auto"/>
        <w:tblBorders>
          <w:top w:val="single" w:sz="4" w:space="0" w:color="333399"/>
          <w:bottom w:val="single" w:sz="4" w:space="0" w:color="333399"/>
          <w:insideH w:val="single" w:sz="4" w:space="0" w:color="333399"/>
          <w:insideV w:val="single" w:sz="4" w:space="0" w:color="333399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3"/>
      </w:tblGrid>
      <w:tr w:rsidR="00BB46A1" w:rsidRPr="007C537A" w:rsidTr="00E36A07">
        <w:trPr>
          <w:trHeight w:val="284"/>
        </w:trPr>
        <w:tc>
          <w:tcPr>
            <w:tcW w:w="9753" w:type="dxa"/>
            <w:shd w:val="clear" w:color="auto" w:fill="C3C3EB"/>
            <w:vAlign w:val="center"/>
          </w:tcPr>
          <w:p w:rsidR="00BB46A1" w:rsidRPr="007C537A" w:rsidRDefault="00BB46A1" w:rsidP="00717C43">
            <w:pPr>
              <w:tabs>
                <w:tab w:val="center" w:pos="4320"/>
                <w:tab w:val="right" w:pos="8640"/>
              </w:tabs>
              <w:rPr>
                <w:b/>
                <w:color w:val="333399"/>
              </w:rPr>
            </w:pPr>
            <w:r w:rsidRPr="007C537A">
              <w:rPr>
                <w:b/>
                <w:color w:val="333399"/>
              </w:rPr>
              <w:t>Ta</w:t>
            </w:r>
            <w:r w:rsidR="00717C43">
              <w:rPr>
                <w:b/>
                <w:color w:val="333399"/>
              </w:rPr>
              <w:t xml:space="preserve">sk </w:t>
            </w:r>
          </w:p>
        </w:tc>
      </w:tr>
      <w:tr w:rsidR="00BB46A1" w:rsidRPr="007C537A" w:rsidTr="00BB46A1">
        <w:trPr>
          <w:trHeight w:val="1020"/>
        </w:trPr>
        <w:tc>
          <w:tcPr>
            <w:tcW w:w="9753" w:type="dxa"/>
            <w:vAlign w:val="center"/>
          </w:tcPr>
          <w:p w:rsidR="00717C43" w:rsidRPr="00717C43" w:rsidRDefault="00717C43" w:rsidP="00BB46A1">
            <w:pPr>
              <w:pStyle w:val="MainText"/>
              <w:rPr>
                <w:b/>
                <w:lang w:eastAsia="en-GB"/>
              </w:rPr>
            </w:pPr>
            <w:r>
              <w:rPr>
                <w:lang w:eastAsia="en-GB"/>
              </w:rPr>
              <w:t xml:space="preserve">The following tasks involve:   </w:t>
            </w:r>
            <w:r w:rsidRPr="00717C43">
              <w:rPr>
                <w:b/>
                <w:lang w:eastAsia="en-GB"/>
              </w:rPr>
              <w:t xml:space="preserve">mv, </w:t>
            </w:r>
            <w:proofErr w:type="spellStart"/>
            <w:r w:rsidRPr="00717C43">
              <w:rPr>
                <w:b/>
                <w:lang w:eastAsia="en-GB"/>
              </w:rPr>
              <w:t>rm</w:t>
            </w:r>
            <w:proofErr w:type="spellEnd"/>
            <w:r w:rsidRPr="00717C43">
              <w:rPr>
                <w:b/>
                <w:lang w:eastAsia="en-GB"/>
              </w:rPr>
              <w:t>, glob matching, and brace expansion</w:t>
            </w:r>
          </w:p>
          <w:p w:rsidR="00BB46A1" w:rsidRPr="007C537A" w:rsidRDefault="00BB46A1" w:rsidP="00BB46A1">
            <w:pPr>
              <w:pStyle w:val="MainText"/>
              <w:rPr>
                <w:lang w:eastAsia="en-GB"/>
              </w:rPr>
            </w:pPr>
            <w:r w:rsidRPr="007C537A">
              <w:rPr>
                <w:lang w:eastAsia="en-GB"/>
              </w:rPr>
              <w:t>Your films folder should currently look like this:</w:t>
            </w:r>
          </w:p>
        </w:tc>
      </w:tr>
      <w:tr w:rsidR="00BB46A1" w:rsidRPr="007C537A" w:rsidTr="00E36A07">
        <w:trPr>
          <w:trHeight w:val="2098"/>
        </w:trPr>
        <w:tc>
          <w:tcPr>
            <w:tcW w:w="9753" w:type="dxa"/>
          </w:tcPr>
          <w:p w:rsidR="001F705E" w:rsidRPr="007C537A" w:rsidRDefault="00A52681" w:rsidP="00F62177">
            <w:pPr>
              <w:pStyle w:val="Code"/>
              <w:shd w:val="clear" w:color="auto" w:fill="D4E4A6"/>
            </w:pPr>
            <w:r w:rsidRPr="007C537A">
              <w:t xml:space="preserve">                                     ~</w:t>
            </w:r>
            <w:r>
              <w:t>/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                   films</w:t>
            </w:r>
            <w:r>
              <w:t>/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                     |</w:t>
            </w:r>
            <w:r w:rsidRPr="007C537A">
              <w:br/>
              <w:t xml:space="preserve">                --------------------------------------------</w:t>
            </w:r>
            <w:r w:rsidRPr="007C537A">
              <w:br/>
              <w:t xml:space="preserve">                |                    |                     |</w:t>
            </w:r>
            <w:r w:rsidRPr="007C537A">
              <w:br/>
              <w:t xml:space="preserve">                |                    |                     |</w:t>
            </w:r>
            <w:r w:rsidRPr="007C537A">
              <w:br/>
              <w:t xml:space="preserve">             horror</w:t>
            </w:r>
            <w:r>
              <w:t>/</w:t>
            </w:r>
            <w:r w:rsidRPr="007C537A">
              <w:t xml:space="preserve">               comedy</w:t>
            </w:r>
            <w:r>
              <w:t>/</w:t>
            </w:r>
            <w:r w:rsidRPr="007C537A">
              <w:t xml:space="preserve">             action</w:t>
            </w:r>
            <w:r>
              <w:t>/</w:t>
            </w:r>
            <w:r w:rsidR="00F62177">
              <w:br/>
              <w:t xml:space="preserve">           </w:t>
            </w:r>
            <w:proofErr w:type="spellStart"/>
            <w:r w:rsidR="00F62177">
              <w:t>theHowling</w:t>
            </w:r>
            <w:proofErr w:type="spellEnd"/>
            <w:r w:rsidR="00F62177">
              <w:t xml:space="preserve"> </w:t>
            </w:r>
            <w:r w:rsidRPr="007C537A">
              <w:t xml:space="preserve">        </w:t>
            </w:r>
            <w:r>
              <w:t xml:space="preserve"> </w:t>
            </w:r>
            <w:proofErr w:type="spellStart"/>
            <w:r w:rsidRPr="007C537A">
              <w:t>bigMommasHouse</w:t>
            </w:r>
            <w:proofErr w:type="spellEnd"/>
            <w:r w:rsidRPr="007C537A">
              <w:t xml:space="preserve">          </w:t>
            </w:r>
            <w:r>
              <w:t xml:space="preserve"> </w:t>
            </w:r>
            <w:proofErr w:type="spellStart"/>
            <w:r w:rsidRPr="007C537A">
              <w:t>rambo</w:t>
            </w:r>
            <w:proofErr w:type="spellEnd"/>
            <w:r w:rsidRPr="007C537A">
              <w:br/>
              <w:t xml:space="preserve">                |             </w:t>
            </w:r>
            <w:r>
              <w:t xml:space="preserve"> </w:t>
            </w:r>
            <w:r w:rsidRPr="007C537A">
              <w:t xml:space="preserve">ghostbusters            </w:t>
            </w:r>
            <w:r w:rsidRPr="007C537A">
              <w:br/>
              <w:t xml:space="preserve">      --------------------    </w:t>
            </w:r>
            <w:r>
              <w:t xml:space="preserve"> </w:t>
            </w:r>
            <w:r w:rsidRPr="007C537A">
              <w:t>ghostbusters2</w:t>
            </w:r>
            <w:r w:rsidRPr="007C537A">
              <w:br/>
              <w:t xml:space="preserve">      |                  |    </w:t>
            </w:r>
            <w:r>
              <w:t xml:space="preserve"> </w:t>
            </w:r>
            <w:proofErr w:type="spellStart"/>
            <w:r w:rsidRPr="007C537A">
              <w:t>shawnOfTheDead</w:t>
            </w:r>
            <w:proofErr w:type="spellEnd"/>
            <w:r w:rsidRPr="007C537A">
              <w:br/>
              <w:t xml:space="preserve">      |                  |</w:t>
            </w:r>
            <w:r w:rsidRPr="007C537A">
              <w:br/>
              <w:t xml:space="preserve">    zombie</w:t>
            </w:r>
            <w:r>
              <w:t>/</w:t>
            </w:r>
            <w:r w:rsidRPr="007C537A">
              <w:t xml:space="preserve">           slasher</w:t>
            </w:r>
            <w:r>
              <w:t>/</w:t>
            </w:r>
            <w:r w:rsidRPr="007C537A">
              <w:br/>
            </w:r>
            <w:r>
              <w:t xml:space="preserve"> </w:t>
            </w:r>
            <w:proofErr w:type="spellStart"/>
            <w:r w:rsidRPr="007C537A">
              <w:t>dawnOfTheDead</w:t>
            </w:r>
            <w:proofErr w:type="spellEnd"/>
            <w:r w:rsidRPr="007C537A">
              <w:t xml:space="preserve">      </w:t>
            </w:r>
            <w:r>
              <w:t xml:space="preserve"> </w:t>
            </w:r>
            <w:proofErr w:type="spellStart"/>
            <w:r w:rsidRPr="007C537A">
              <w:t>halloween</w:t>
            </w:r>
            <w:proofErr w:type="spellEnd"/>
            <w:r w:rsidRPr="007C537A">
              <w:br/>
            </w:r>
            <w:r w:rsidR="00B77510">
              <w:t xml:space="preserve">            </w:t>
            </w:r>
            <w:r w:rsidRPr="007C537A">
              <w:t xml:space="preserve">        </w:t>
            </w:r>
            <w:r>
              <w:t xml:space="preserve"> </w:t>
            </w:r>
            <w:r w:rsidRPr="007C537A">
              <w:t>fridayThe13th</w:t>
            </w:r>
            <w:r>
              <w:br/>
              <w:t xml:space="preserve">                     </w:t>
            </w:r>
            <w:r w:rsidRPr="007C537A">
              <w:t>predator</w:t>
            </w:r>
          </w:p>
        </w:tc>
      </w:tr>
    </w:tbl>
    <w:p w:rsidR="005C39D8" w:rsidRDefault="005C39D8" w:rsidP="005C39D8">
      <w:pPr>
        <w:pStyle w:val="MainText"/>
      </w:pPr>
      <w:r>
        <w:t>Perform the following actions</w:t>
      </w:r>
    </w:p>
    <w:p w:rsidR="00B77510" w:rsidRDefault="00B77510" w:rsidP="00B77510">
      <w:pPr>
        <w:pStyle w:val="MainText"/>
        <w:numPr>
          <w:ilvl w:val="0"/>
          <w:numId w:val="31"/>
        </w:numPr>
      </w:pPr>
      <w:r>
        <w:t>Navigate to the 'zombie' folder. Stay in the zombie folder throughout this exercise.</w:t>
      </w:r>
    </w:p>
    <w:p w:rsidR="00B77510" w:rsidRDefault="00B77510" w:rsidP="00B77510">
      <w:pPr>
        <w:pStyle w:val="MainText"/>
        <w:numPr>
          <w:ilvl w:val="0"/>
          <w:numId w:val="31"/>
        </w:numPr>
      </w:pPr>
      <w:r>
        <w:t>Move 'predator' from the 'slasher' folder to the 'action' folder.</w:t>
      </w:r>
    </w:p>
    <w:p w:rsidR="005C39D8" w:rsidRDefault="00B77510" w:rsidP="005C39D8">
      <w:pPr>
        <w:pStyle w:val="MainText"/>
        <w:numPr>
          <w:ilvl w:val="0"/>
          <w:numId w:val="31"/>
        </w:numPr>
      </w:pPr>
      <w:r>
        <w:t>R</w:t>
      </w:r>
      <w:r w:rsidR="005C39D8">
        <w:t>ename '</w:t>
      </w:r>
      <w:proofErr w:type="spellStart"/>
      <w:r w:rsidR="005C39D8">
        <w:t>rambo</w:t>
      </w:r>
      <w:proofErr w:type="spellEnd"/>
      <w:r w:rsidR="005C39D8">
        <w:t>' to '</w:t>
      </w:r>
      <w:proofErr w:type="spellStart"/>
      <w:r w:rsidR="005C39D8">
        <w:t>firstBlood</w:t>
      </w:r>
      <w:proofErr w:type="spellEnd"/>
      <w:r w:rsidR="005C39D8">
        <w:t>'.</w:t>
      </w:r>
    </w:p>
    <w:p w:rsidR="005C39D8" w:rsidRDefault="00B77510" w:rsidP="005C39D8">
      <w:pPr>
        <w:pStyle w:val="MainText"/>
        <w:numPr>
          <w:ilvl w:val="0"/>
          <w:numId w:val="31"/>
        </w:numPr>
      </w:pPr>
      <w:r>
        <w:t>C</w:t>
      </w:r>
      <w:r w:rsidR="005C39D8">
        <w:t>reate a sub-folder within comedy called '</w:t>
      </w:r>
      <w:proofErr w:type="spellStart"/>
      <w:r w:rsidR="005C39D8">
        <w:t>supernaturalComedy</w:t>
      </w:r>
      <w:proofErr w:type="spellEnd"/>
      <w:r w:rsidR="005C39D8">
        <w:t>'.</w:t>
      </w:r>
    </w:p>
    <w:p w:rsidR="005C39D8" w:rsidRDefault="005C39D8" w:rsidP="005C39D8">
      <w:pPr>
        <w:pStyle w:val="MainText"/>
        <w:numPr>
          <w:ilvl w:val="0"/>
          <w:numId w:val="31"/>
        </w:numPr>
      </w:pPr>
      <w:r>
        <w:t>Using only one command, move both 'Ghostbusters' films into the new folder.</w:t>
      </w:r>
    </w:p>
    <w:p w:rsidR="005C39D8" w:rsidRDefault="005C39D8" w:rsidP="005C39D8">
      <w:pPr>
        <w:pStyle w:val="MainText"/>
        <w:numPr>
          <w:ilvl w:val="0"/>
          <w:numId w:val="31"/>
        </w:numPr>
      </w:pPr>
      <w:r>
        <w:t>Delete '</w:t>
      </w:r>
      <w:proofErr w:type="spellStart"/>
      <w:r>
        <w:t>bigMommasHouse</w:t>
      </w:r>
      <w:proofErr w:type="spellEnd"/>
      <w:r>
        <w:t>' in interactive mode.</w:t>
      </w:r>
    </w:p>
    <w:p w:rsidR="001F6928" w:rsidRDefault="005C39D8" w:rsidP="005C39D8">
      <w:pPr>
        <w:pStyle w:val="MainText"/>
        <w:numPr>
          <w:ilvl w:val="0"/>
          <w:numId w:val="31"/>
        </w:numPr>
      </w:pPr>
      <w:r>
        <w:t>With a single command, create ‘</w:t>
      </w:r>
      <w:proofErr w:type="spellStart"/>
      <w:r>
        <w:t>rockyI</w:t>
      </w:r>
      <w:proofErr w:type="spellEnd"/>
      <w:r>
        <w:t xml:space="preserve">’, </w:t>
      </w:r>
      <w:proofErr w:type="gramStart"/>
      <w:r>
        <w:t>‘</w:t>
      </w:r>
      <w:proofErr w:type="spellStart"/>
      <w:r>
        <w:t>rockyII</w:t>
      </w:r>
      <w:proofErr w:type="spellEnd"/>
      <w:r>
        <w:t>’, …</w:t>
      </w:r>
      <w:proofErr w:type="gramEnd"/>
      <w:r>
        <w:t xml:space="preserve"> ‘</w:t>
      </w:r>
      <w:proofErr w:type="spellStart"/>
      <w:r>
        <w:t>rockyV</w:t>
      </w:r>
      <w:proofErr w:type="spellEnd"/>
      <w:r>
        <w:t>’ in the action folder.</w:t>
      </w:r>
    </w:p>
    <w:p w:rsidR="006B13FA" w:rsidRDefault="006B13FA">
      <w:pPr>
        <w:spacing w:after="0"/>
        <w:rPr>
          <w:lang w:val="en-US"/>
        </w:rPr>
      </w:pPr>
      <w:r>
        <w:rPr>
          <w:lang w:val="en-US"/>
        </w:rPr>
        <w:br w:type="page"/>
      </w:r>
    </w:p>
    <w:p w:rsidR="004423B2" w:rsidRDefault="005E05FA" w:rsidP="0002260B">
      <w:pPr>
        <w:pStyle w:val="Heading1"/>
        <w:ind w:left="567" w:hanging="567"/>
      </w:pPr>
      <w:r w:rsidRPr="00BA69D5">
        <w:lastRenderedPageBreak/>
        <w:t xml:space="preserve">Exercise </w:t>
      </w:r>
      <w:r w:rsidR="001625DE">
        <w:t>3</w:t>
      </w:r>
      <w:r w:rsidRPr="00BA69D5">
        <w:t xml:space="preserve"> – </w:t>
      </w:r>
      <w:r w:rsidR="004423B2">
        <w:t xml:space="preserve">The </w:t>
      </w:r>
      <w:proofErr w:type="gramStart"/>
      <w:r w:rsidR="004423B2">
        <w:t>vi</w:t>
      </w:r>
      <w:proofErr w:type="gramEnd"/>
      <w:r w:rsidR="004423B2">
        <w:t xml:space="preserve"> Editor</w:t>
      </w:r>
    </w:p>
    <w:p w:rsidR="004423B2" w:rsidRDefault="004423B2" w:rsidP="004423B2">
      <w:pPr>
        <w:pStyle w:val="MainText"/>
      </w:pPr>
      <w:r>
        <w:t xml:space="preserve">Use </w:t>
      </w:r>
      <w:proofErr w:type="gramStart"/>
      <w:r>
        <w:t>vi</w:t>
      </w:r>
      <w:proofErr w:type="gramEnd"/>
      <w:r>
        <w:t xml:space="preserve"> to create </w:t>
      </w:r>
      <w:r w:rsidRPr="001F6928">
        <w:t xml:space="preserve">the </w:t>
      </w:r>
      <w:r>
        <w:t>‘accounts’ file:</w:t>
      </w:r>
    </w:p>
    <w:p w:rsidR="004423B2" w:rsidRPr="001F6928" w:rsidRDefault="004423B2" w:rsidP="004423B2">
      <w:pPr>
        <w:pStyle w:val="MainText"/>
        <w:rPr>
          <w:lang w:val="en-US"/>
        </w:rPr>
      </w:pPr>
      <w:r w:rsidRPr="001F6928">
        <w:rPr>
          <w:b/>
          <w:bCs/>
        </w:rPr>
        <w:t>PIN534</w:t>
      </w:r>
      <w:proofErr w:type="gramStart"/>
      <w:r w:rsidRPr="001F6928">
        <w:rPr>
          <w:b/>
          <w:bCs/>
        </w:rPr>
        <w:t>:</w:t>
      </w:r>
      <w:r w:rsidR="005B6844">
        <w:rPr>
          <w:b/>
          <w:bCs/>
        </w:rPr>
        <w:t>Sheldon</w:t>
      </w:r>
      <w:proofErr w:type="gramEnd"/>
      <w:r w:rsidRPr="001F6928">
        <w:rPr>
          <w:b/>
          <w:bCs/>
        </w:rPr>
        <w:t xml:space="preserve"> Cooper:1:10</w:t>
      </w:r>
      <w:r w:rsidR="004C7E5B">
        <w:rPr>
          <w:b/>
          <w:bCs/>
        </w:rPr>
        <w:t>24</w:t>
      </w:r>
      <w:r w:rsidRPr="001F6928">
        <w:rPr>
          <w:b/>
          <w:bCs/>
        </w:rPr>
        <w:t xml:space="preserve"> </w:t>
      </w:r>
    </w:p>
    <w:p w:rsidR="00940859" w:rsidRPr="001F6928" w:rsidRDefault="00940859" w:rsidP="00940859">
      <w:pPr>
        <w:pStyle w:val="MainText"/>
        <w:rPr>
          <w:lang w:val="en-US"/>
        </w:rPr>
      </w:pPr>
      <w:r w:rsidRPr="001F6928">
        <w:rPr>
          <w:b/>
          <w:bCs/>
        </w:rPr>
        <w:t>PIN756</w:t>
      </w:r>
      <w:proofErr w:type="gramStart"/>
      <w:r w:rsidRPr="001F6928">
        <w:rPr>
          <w:b/>
          <w:bCs/>
        </w:rPr>
        <w:t>:</w:t>
      </w:r>
      <w:r>
        <w:rPr>
          <w:b/>
          <w:bCs/>
        </w:rPr>
        <w:t>Leonard</w:t>
      </w:r>
      <w:proofErr w:type="gramEnd"/>
      <w:r>
        <w:rPr>
          <w:b/>
          <w:bCs/>
        </w:rPr>
        <w:t xml:space="preserve"> Hofstadter</w:t>
      </w:r>
      <w:r w:rsidRPr="001F6928">
        <w:rPr>
          <w:b/>
          <w:bCs/>
        </w:rPr>
        <w:t>:2:</w:t>
      </w:r>
      <w:r>
        <w:rPr>
          <w:b/>
          <w:bCs/>
        </w:rPr>
        <w:t>620</w:t>
      </w:r>
    </w:p>
    <w:p w:rsidR="00940859" w:rsidRPr="001F6928" w:rsidRDefault="00940859" w:rsidP="00940859">
      <w:pPr>
        <w:pStyle w:val="MainText"/>
        <w:rPr>
          <w:lang w:val="en-US"/>
        </w:rPr>
      </w:pPr>
      <w:r w:rsidRPr="001F6928">
        <w:rPr>
          <w:b/>
          <w:bCs/>
        </w:rPr>
        <w:t>PIN</w:t>
      </w:r>
      <w:r>
        <w:rPr>
          <w:b/>
          <w:bCs/>
        </w:rPr>
        <w:t>769</w:t>
      </w:r>
      <w:proofErr w:type="gramStart"/>
      <w:r w:rsidRPr="001F6928">
        <w:rPr>
          <w:b/>
          <w:bCs/>
        </w:rPr>
        <w:t>:</w:t>
      </w:r>
      <w:r>
        <w:rPr>
          <w:b/>
          <w:bCs/>
        </w:rPr>
        <w:t>Howard</w:t>
      </w:r>
      <w:proofErr w:type="gramEnd"/>
      <w:r>
        <w:rPr>
          <w:b/>
          <w:bCs/>
        </w:rPr>
        <w:t xml:space="preserve"> Wolowitz</w:t>
      </w:r>
      <w:r w:rsidRPr="001F6928">
        <w:rPr>
          <w:b/>
          <w:bCs/>
        </w:rPr>
        <w:t>:</w:t>
      </w:r>
      <w:r>
        <w:rPr>
          <w:b/>
          <w:bCs/>
        </w:rPr>
        <w:t>4</w:t>
      </w:r>
      <w:r w:rsidRPr="001F6928">
        <w:rPr>
          <w:b/>
          <w:bCs/>
        </w:rPr>
        <w:t>:</w:t>
      </w:r>
      <w:r>
        <w:rPr>
          <w:b/>
          <w:bCs/>
        </w:rPr>
        <w:t>2</w:t>
      </w:r>
      <w:r w:rsidRPr="001F6928">
        <w:rPr>
          <w:b/>
          <w:bCs/>
        </w:rPr>
        <w:t>1</w:t>
      </w:r>
      <w:r>
        <w:rPr>
          <w:b/>
          <w:bCs/>
        </w:rPr>
        <w:t xml:space="preserve">3 </w:t>
      </w:r>
    </w:p>
    <w:p w:rsidR="004423B2" w:rsidRDefault="004423B2" w:rsidP="004423B2">
      <w:pPr>
        <w:pStyle w:val="MainText"/>
        <w:rPr>
          <w:b/>
          <w:bCs/>
        </w:rPr>
      </w:pPr>
      <w:r w:rsidRPr="001F6928">
        <w:rPr>
          <w:b/>
          <w:bCs/>
        </w:rPr>
        <w:t>PIN210</w:t>
      </w:r>
      <w:proofErr w:type="gramStart"/>
      <w:r w:rsidRPr="001F6928">
        <w:rPr>
          <w:b/>
          <w:bCs/>
        </w:rPr>
        <w:t>:</w:t>
      </w:r>
      <w:r w:rsidR="005B6844">
        <w:rPr>
          <w:b/>
          <w:bCs/>
        </w:rPr>
        <w:t>Rajesh</w:t>
      </w:r>
      <w:proofErr w:type="gramEnd"/>
      <w:r w:rsidR="005B6844">
        <w:rPr>
          <w:b/>
          <w:bCs/>
        </w:rPr>
        <w:t xml:space="preserve"> Koothrappali</w:t>
      </w:r>
      <w:r w:rsidR="004C7E5B">
        <w:rPr>
          <w:b/>
          <w:bCs/>
        </w:rPr>
        <w:t>:3:556</w:t>
      </w:r>
    </w:p>
    <w:p w:rsidR="004423B2" w:rsidRDefault="004423B2" w:rsidP="004423B2">
      <w:pPr>
        <w:pStyle w:val="MainText"/>
      </w:pPr>
      <w:r w:rsidRPr="001F6928">
        <w:t xml:space="preserve">The first field is the pin.  The second field is the account holder’s name.  The third field is the account number.  The fourth field is the account's balance. </w:t>
      </w:r>
    </w:p>
    <w:p w:rsidR="002F15E0" w:rsidRDefault="002F15E0" w:rsidP="004423B2">
      <w:pPr>
        <w:pStyle w:val="MainText"/>
      </w:pPr>
    </w:p>
    <w:p w:rsidR="002F15E0" w:rsidRDefault="002F15E0" w:rsidP="0002260B">
      <w:pPr>
        <w:pStyle w:val="Heading1"/>
      </w:pPr>
      <w:proofErr w:type="spellStart"/>
      <w:r>
        <w:t>Execise</w:t>
      </w:r>
      <w:proofErr w:type="spellEnd"/>
      <w:r>
        <w:t xml:space="preserve"> </w:t>
      </w:r>
      <w:r w:rsidR="001625DE">
        <w:t>4</w:t>
      </w:r>
      <w:r>
        <w:t xml:space="preserve"> - </w:t>
      </w:r>
      <w:r w:rsidRPr="00BA69D5">
        <w:t>Data Commands</w:t>
      </w:r>
    </w:p>
    <w:p w:rsidR="002F15E0" w:rsidRPr="00BA69D5" w:rsidRDefault="002F15E0" w:rsidP="002F15E0">
      <w:r>
        <w:t xml:space="preserve">Commands Needed:  </w:t>
      </w:r>
      <w:proofErr w:type="spellStart"/>
      <w:proofErr w:type="gramStart"/>
      <w:r w:rsidRPr="00717C43">
        <w:rPr>
          <w:b/>
        </w:rPr>
        <w:t>wc</w:t>
      </w:r>
      <w:proofErr w:type="spellEnd"/>
      <w:proofErr w:type="gramEnd"/>
      <w:r w:rsidRPr="00717C43">
        <w:rPr>
          <w:b/>
        </w:rPr>
        <w:t xml:space="preserve">, </w:t>
      </w:r>
      <w:proofErr w:type="spellStart"/>
      <w:r w:rsidR="00182BC4">
        <w:rPr>
          <w:b/>
        </w:rPr>
        <w:t>f</w:t>
      </w:r>
      <w:r w:rsidRPr="00717C43">
        <w:rPr>
          <w:b/>
        </w:rPr>
        <w:t>grep</w:t>
      </w:r>
      <w:proofErr w:type="spellEnd"/>
      <w:r w:rsidRPr="00717C43">
        <w:rPr>
          <w:b/>
        </w:rPr>
        <w:t>, cut, sort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Count the number of characters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Count the number of words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Count the number of lines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>Display the line containing ‘</w:t>
      </w:r>
      <w:r w:rsidR="00516E1B">
        <w:t>Sheldon Cooper’</w:t>
      </w:r>
      <w:r w:rsidRPr="001F6928">
        <w:t xml:space="preserve">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Display the account that has id of 3. (tip: look for ":3:")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Display the account with a balance of </w:t>
      </w:r>
      <w:r w:rsidR="00516E1B">
        <w:t>620</w:t>
      </w:r>
      <w:r w:rsidRPr="001F6928">
        <w:t xml:space="preserve">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Retrieve and display the name of every person represented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Retrieve the pin numbers for every person represented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 xml:space="preserve">Retrieve the balance and the real name for every person in the ‘accounts’ file. </w:t>
      </w:r>
    </w:p>
    <w:p w:rsidR="00247679" w:rsidRPr="001F6928" w:rsidRDefault="008B25CD" w:rsidP="001F6928">
      <w:pPr>
        <w:pStyle w:val="MainText"/>
        <w:numPr>
          <w:ilvl w:val="0"/>
          <w:numId w:val="24"/>
        </w:numPr>
        <w:rPr>
          <w:lang w:val="en-US"/>
        </w:rPr>
      </w:pPr>
      <w:r w:rsidRPr="001F6928">
        <w:t>Display the en</w:t>
      </w:r>
      <w:r w:rsidR="003F1862">
        <w:t>tries in the ‘accounts’ file sorted by account balance in descending order.</w:t>
      </w:r>
      <w:r w:rsidRPr="001F6928">
        <w:t xml:space="preserve"> </w:t>
      </w:r>
    </w:p>
    <w:p w:rsidR="00383095" w:rsidRDefault="00383095" w:rsidP="00DA596C">
      <w:pPr>
        <w:pStyle w:val="Heading1"/>
        <w:rPr>
          <w:lang w:val="en-US" w:eastAsia="en-GB"/>
        </w:rPr>
      </w:pPr>
    </w:p>
    <w:p w:rsidR="00DA596C" w:rsidRPr="00072425" w:rsidRDefault="001625DE" w:rsidP="00DA596C">
      <w:pPr>
        <w:pStyle w:val="Heading1"/>
        <w:rPr>
          <w:lang w:val="en-US" w:eastAsia="en-GB"/>
        </w:rPr>
      </w:pPr>
      <w:r>
        <w:rPr>
          <w:lang w:val="en-US" w:eastAsia="en-GB"/>
        </w:rPr>
        <w:t>Exercise 5a</w:t>
      </w:r>
      <w:r w:rsidR="00DA596C">
        <w:rPr>
          <w:lang w:val="en-US" w:eastAsia="en-GB"/>
        </w:rPr>
        <w:t xml:space="preserve">: </w:t>
      </w:r>
      <w:proofErr w:type="spellStart"/>
      <w:r w:rsidR="00DA596C">
        <w:rPr>
          <w:lang w:val="en-US" w:eastAsia="en-GB"/>
        </w:rPr>
        <w:t>Chmod</w:t>
      </w:r>
      <w:proofErr w:type="spellEnd"/>
    </w:p>
    <w:p w:rsidR="00DA596C" w:rsidRDefault="00DA596C" w:rsidP="00DA596C">
      <w:pPr>
        <w:spacing w:after="0"/>
        <w:rPr>
          <w:lang w:eastAsia="en-GB"/>
        </w:rPr>
      </w:pPr>
    </w:p>
    <w:p w:rsidR="00DA596C" w:rsidRDefault="00DA596C" w:rsidP="00DA596C">
      <w:pPr>
        <w:spacing w:after="0"/>
        <w:rPr>
          <w:lang w:eastAsia="en-GB"/>
        </w:rPr>
      </w:pPr>
      <w:r w:rsidRPr="00072425">
        <w:rPr>
          <w:lang w:eastAsia="en-GB"/>
        </w:rPr>
        <w:t xml:space="preserve">Create a </w:t>
      </w:r>
      <w:r w:rsidR="001625DE">
        <w:rPr>
          <w:lang w:eastAsia="en-GB"/>
        </w:rPr>
        <w:t>regular</w:t>
      </w:r>
      <w:r w:rsidRPr="00072425">
        <w:rPr>
          <w:lang w:eastAsia="en-GB"/>
        </w:rPr>
        <w:t xml:space="preserve"> file and run through the following steps:</w:t>
      </w:r>
    </w:p>
    <w:p w:rsidR="00DA596C" w:rsidRDefault="00DA596C" w:rsidP="00DA596C">
      <w:pPr>
        <w:pStyle w:val="ListParagraph"/>
        <w:numPr>
          <w:ilvl w:val="0"/>
          <w:numId w:val="35"/>
        </w:numPr>
        <w:spacing w:after="0"/>
        <w:rPr>
          <w:lang w:eastAsia="en-GB"/>
        </w:rPr>
      </w:pPr>
      <w:r w:rsidRPr="00072425">
        <w:rPr>
          <w:lang w:eastAsia="en-GB"/>
        </w:rPr>
        <w:t xml:space="preserve">Alter permissions using </w:t>
      </w:r>
      <w:proofErr w:type="spellStart"/>
      <w:r w:rsidRPr="00F30611">
        <w:rPr>
          <w:b/>
          <w:bCs/>
          <w:lang w:eastAsia="en-GB"/>
        </w:rPr>
        <w:t>chmod</w:t>
      </w:r>
      <w:proofErr w:type="spellEnd"/>
      <w:r w:rsidRPr="00072425">
        <w:rPr>
          <w:lang w:eastAsia="en-GB"/>
        </w:rPr>
        <w:t xml:space="preserve"> so that you have full access to the file and nobody else has any access. Verify that this has worked.</w:t>
      </w:r>
    </w:p>
    <w:p w:rsidR="00DA596C" w:rsidRDefault="00DA596C" w:rsidP="00DA596C">
      <w:pPr>
        <w:pStyle w:val="ListParagraph"/>
        <w:numPr>
          <w:ilvl w:val="0"/>
          <w:numId w:val="35"/>
        </w:numPr>
        <w:spacing w:after="0"/>
        <w:rPr>
          <w:lang w:eastAsia="en-GB"/>
        </w:rPr>
      </w:pPr>
      <w:r w:rsidRPr="00072425">
        <w:rPr>
          <w:lang w:eastAsia="en-GB"/>
        </w:rPr>
        <w:t xml:space="preserve">Give yourself read-write access, the </w:t>
      </w:r>
      <w:proofErr w:type="gramStart"/>
      <w:r w:rsidRPr="00072425">
        <w:rPr>
          <w:lang w:eastAsia="en-GB"/>
        </w:rPr>
        <w:t>file's</w:t>
      </w:r>
      <w:proofErr w:type="gramEnd"/>
      <w:r w:rsidRPr="00072425">
        <w:rPr>
          <w:lang w:eastAsia="en-GB"/>
        </w:rPr>
        <w:t xml:space="preserve"> group read access only and no access to anyone else.</w:t>
      </w:r>
    </w:p>
    <w:p w:rsidR="00DA596C" w:rsidRPr="00F30611" w:rsidRDefault="00DA596C" w:rsidP="00DA596C">
      <w:pPr>
        <w:pStyle w:val="ListParagraph"/>
        <w:numPr>
          <w:ilvl w:val="0"/>
          <w:numId w:val="35"/>
        </w:numPr>
        <w:spacing w:after="0"/>
        <w:rPr>
          <w:lang w:val="en-US" w:eastAsia="en-GB"/>
        </w:rPr>
      </w:pPr>
      <w:r w:rsidRPr="00072425">
        <w:rPr>
          <w:lang w:eastAsia="en-GB"/>
        </w:rPr>
        <w:t>Give yourself read-execute access, and execute only access to all others</w:t>
      </w:r>
      <w:r>
        <w:rPr>
          <w:lang w:eastAsia="en-GB"/>
        </w:rPr>
        <w:t>.</w:t>
      </w:r>
    </w:p>
    <w:p w:rsidR="00DA596C" w:rsidRDefault="00DA596C" w:rsidP="00DA596C">
      <w:pPr>
        <w:spacing w:after="0"/>
        <w:rPr>
          <w:lang w:eastAsia="en-GB"/>
        </w:rPr>
      </w:pPr>
    </w:p>
    <w:p w:rsidR="00DA596C" w:rsidRDefault="00DA596C" w:rsidP="00DA596C">
      <w:pPr>
        <w:spacing w:after="0"/>
        <w:rPr>
          <w:lang w:eastAsia="en-GB"/>
        </w:rPr>
      </w:pPr>
      <w:r w:rsidRPr="00072425">
        <w:rPr>
          <w:lang w:eastAsia="en-GB"/>
        </w:rPr>
        <w:t>Create a directory.</w:t>
      </w:r>
    </w:p>
    <w:p w:rsidR="00DA596C" w:rsidRDefault="00DA596C" w:rsidP="00DA596C">
      <w:pPr>
        <w:pStyle w:val="ListParagraph"/>
        <w:numPr>
          <w:ilvl w:val="0"/>
          <w:numId w:val="36"/>
        </w:numPr>
        <w:spacing w:after="0"/>
        <w:rPr>
          <w:lang w:eastAsia="en-GB"/>
        </w:rPr>
      </w:pPr>
      <w:r w:rsidRPr="00072425">
        <w:rPr>
          <w:lang w:eastAsia="en-GB"/>
        </w:rPr>
        <w:t>Give yourself read and execute access but no write access. What does this prevent you from doing?</w:t>
      </w:r>
      <w:r w:rsidR="00716EC7">
        <w:rPr>
          <w:lang w:eastAsia="en-GB"/>
        </w:rPr>
        <w:t xml:space="preserve"> </w:t>
      </w:r>
      <w:r w:rsidR="00716EC7" w:rsidRPr="00716EC7">
        <w:rPr>
          <w:color w:val="FF0000"/>
          <w:lang w:eastAsia="en-GB"/>
        </w:rPr>
        <w:t>Creating</w:t>
      </w:r>
    </w:p>
    <w:p w:rsidR="00DA596C" w:rsidRDefault="00DA596C" w:rsidP="00DA596C">
      <w:pPr>
        <w:pStyle w:val="ListParagraph"/>
        <w:numPr>
          <w:ilvl w:val="0"/>
          <w:numId w:val="36"/>
        </w:numPr>
        <w:spacing w:after="0"/>
        <w:rPr>
          <w:lang w:eastAsia="en-GB"/>
        </w:rPr>
      </w:pPr>
      <w:r w:rsidRPr="00072425">
        <w:rPr>
          <w:lang w:eastAsia="en-GB"/>
        </w:rPr>
        <w:t xml:space="preserve">Give yourself all privileges except for read access. What does this prevent you from </w:t>
      </w:r>
      <w:proofErr w:type="spellStart"/>
      <w:r w:rsidRPr="00072425">
        <w:rPr>
          <w:lang w:eastAsia="en-GB"/>
        </w:rPr>
        <w:t>doing?</w:t>
      </w:r>
      <w:r w:rsidR="00716EC7" w:rsidRPr="00716EC7">
        <w:rPr>
          <w:color w:val="FF0000"/>
          <w:lang w:eastAsia="en-GB"/>
        </w:rPr>
        <w:t>listing</w:t>
      </w:r>
      <w:proofErr w:type="spellEnd"/>
      <w:r w:rsidR="00716EC7" w:rsidRPr="00716EC7">
        <w:rPr>
          <w:color w:val="FF0000"/>
          <w:lang w:eastAsia="en-GB"/>
        </w:rPr>
        <w:t xml:space="preserve"> directory contents</w:t>
      </w:r>
    </w:p>
    <w:p w:rsidR="00DA596C" w:rsidRPr="0002260B" w:rsidRDefault="00DA596C" w:rsidP="00DA596C">
      <w:pPr>
        <w:pStyle w:val="ListParagraph"/>
        <w:numPr>
          <w:ilvl w:val="0"/>
          <w:numId w:val="36"/>
        </w:numPr>
        <w:spacing w:after="0"/>
        <w:rPr>
          <w:lang w:val="en-US" w:eastAsia="en-GB"/>
        </w:rPr>
      </w:pPr>
      <w:r w:rsidRPr="00072425">
        <w:rPr>
          <w:lang w:eastAsia="en-GB"/>
        </w:rPr>
        <w:t>Deny yourself execute access on the directory. What does this prevent you from doing?</w:t>
      </w:r>
      <w:r w:rsidR="00AB5BB1">
        <w:rPr>
          <w:color w:val="FF0000"/>
          <w:lang w:eastAsia="en-GB"/>
        </w:rPr>
        <w:t xml:space="preserve"> </w:t>
      </w:r>
    </w:p>
    <w:p w:rsidR="00DA596C" w:rsidRDefault="00DA596C" w:rsidP="00DA596C">
      <w:pPr>
        <w:spacing w:after="0"/>
        <w:rPr>
          <w:lang w:val="en-US" w:eastAsia="en-GB"/>
        </w:rPr>
      </w:pPr>
    </w:p>
    <w:p w:rsidR="001625DE" w:rsidRPr="0002260B" w:rsidRDefault="006D2332" w:rsidP="001625DE">
      <w:pPr>
        <w:pStyle w:val="Heading1"/>
        <w:ind w:left="567" w:hanging="567"/>
        <w:rPr>
          <w:lang w:val="en-US" w:eastAsia="en-GB"/>
        </w:rPr>
      </w:pPr>
      <w:r>
        <w:rPr>
          <w:lang w:val="en-US" w:eastAsia="en-GB"/>
        </w:rPr>
        <w:t xml:space="preserve">Exercise </w:t>
      </w:r>
      <w:r w:rsidR="00A65B19">
        <w:rPr>
          <w:lang w:val="en-US" w:eastAsia="en-GB"/>
        </w:rPr>
        <w:t>5b</w:t>
      </w:r>
      <w:r w:rsidR="001625DE">
        <w:rPr>
          <w:lang w:val="en-US" w:eastAsia="en-GB"/>
        </w:rPr>
        <w:t>:</w:t>
      </w:r>
      <w:r w:rsidR="001625DE" w:rsidRPr="0002260B">
        <w:rPr>
          <w:lang w:val="en-US" w:eastAsia="en-GB"/>
        </w:rPr>
        <w:t xml:space="preserve"> Using the Find Command</w:t>
      </w:r>
    </w:p>
    <w:p w:rsidR="001625DE" w:rsidRDefault="001625DE" w:rsidP="001625DE">
      <w:pPr>
        <w:pStyle w:val="MainText"/>
        <w:rPr>
          <w:lang w:val="en-US"/>
        </w:rPr>
      </w:pPr>
      <w:r>
        <w:rPr>
          <w:lang w:val="en-US"/>
        </w:rPr>
        <w:t>From the films directory:</w:t>
      </w:r>
    </w:p>
    <w:p w:rsidR="001625DE" w:rsidRPr="00BA69D5" w:rsidRDefault="001625DE" w:rsidP="001625DE">
      <w:pPr>
        <w:pStyle w:val="MainText"/>
        <w:numPr>
          <w:ilvl w:val="0"/>
          <w:numId w:val="40"/>
        </w:numPr>
        <w:rPr>
          <w:lang w:val="en-US"/>
        </w:rPr>
      </w:pPr>
      <w:r w:rsidRPr="001F6928">
        <w:t>Locate all files named ‘</w:t>
      </w:r>
      <w:proofErr w:type="spellStart"/>
      <w:r>
        <w:t>shawnOfTheDead</w:t>
      </w:r>
      <w:proofErr w:type="spellEnd"/>
      <w:r w:rsidRPr="001F6928">
        <w:t xml:space="preserve">’ in your </w:t>
      </w:r>
      <w:r>
        <w:t>films directory and sub-directories.</w:t>
      </w:r>
    </w:p>
    <w:p w:rsidR="001625DE" w:rsidRPr="001F6928" w:rsidRDefault="001625DE" w:rsidP="001625DE">
      <w:pPr>
        <w:pStyle w:val="MainText"/>
        <w:numPr>
          <w:ilvl w:val="0"/>
          <w:numId w:val="40"/>
        </w:numPr>
        <w:rPr>
          <w:lang w:val="en-US"/>
        </w:rPr>
      </w:pPr>
      <w:r>
        <w:t>Locate all files in all subdirectories that were modified in the last 30 minutes.</w:t>
      </w:r>
    </w:p>
    <w:p w:rsidR="001625DE" w:rsidRPr="001F6928" w:rsidRDefault="001625DE" w:rsidP="001625DE">
      <w:pPr>
        <w:pStyle w:val="MainText"/>
        <w:numPr>
          <w:ilvl w:val="0"/>
          <w:numId w:val="40"/>
        </w:numPr>
        <w:rPr>
          <w:lang w:val="en-US"/>
        </w:rPr>
      </w:pPr>
      <w:r w:rsidRPr="001F6928">
        <w:t xml:space="preserve">Locate all files </w:t>
      </w:r>
      <w:r>
        <w:t>in all subdirectories with either ‘the’ or ‘The’ in the name</w:t>
      </w:r>
      <w:r w:rsidRPr="001F6928">
        <w:t xml:space="preserve">. </w:t>
      </w:r>
    </w:p>
    <w:p w:rsidR="001625DE" w:rsidRDefault="001625DE" w:rsidP="001625DE">
      <w:pPr>
        <w:pStyle w:val="MainText"/>
        <w:numPr>
          <w:ilvl w:val="0"/>
          <w:numId w:val="40"/>
        </w:numPr>
        <w:rPr>
          <w:lang w:val="en-US"/>
        </w:rPr>
      </w:pPr>
      <w:r>
        <w:rPr>
          <w:lang w:val="en-US"/>
        </w:rPr>
        <w:t>Turn off write permission for all files that contain ‘the’ or ‘The’ in the name.</w:t>
      </w:r>
    </w:p>
    <w:p w:rsidR="001625DE" w:rsidRDefault="001625DE" w:rsidP="001625DE">
      <w:pPr>
        <w:pStyle w:val="MainText"/>
        <w:numPr>
          <w:ilvl w:val="0"/>
          <w:numId w:val="40"/>
        </w:numPr>
        <w:rPr>
          <w:lang w:val="en-US"/>
        </w:rPr>
      </w:pPr>
      <w:r>
        <w:rPr>
          <w:lang w:val="en-US"/>
        </w:rPr>
        <w:t>Interactively remove all files with ‘the’ or ‘The’ in the name.  (You can keep the files if you answer ‘n’ when prompted.)</w:t>
      </w:r>
    </w:p>
    <w:p w:rsidR="00383095" w:rsidRDefault="00383095" w:rsidP="0002260B">
      <w:pPr>
        <w:pStyle w:val="Heading1"/>
      </w:pPr>
      <w:bookmarkStart w:id="2" w:name="_Toc286404844"/>
    </w:p>
    <w:p w:rsidR="00264515" w:rsidRPr="007C537A" w:rsidRDefault="00264515" w:rsidP="0002260B">
      <w:pPr>
        <w:pStyle w:val="Heading1"/>
      </w:pPr>
      <w:r>
        <w:t xml:space="preserve">Exercise </w:t>
      </w:r>
      <w:r w:rsidR="001625DE">
        <w:t>6</w:t>
      </w:r>
      <w:r w:rsidRPr="007C537A">
        <w:t xml:space="preserve"> – </w:t>
      </w:r>
      <w:r w:rsidR="006D40CD">
        <w:t xml:space="preserve">Stream </w:t>
      </w:r>
      <w:r>
        <w:t>Redirection on the Command Line</w:t>
      </w:r>
    </w:p>
    <w:p w:rsidR="00264515" w:rsidRDefault="00264515" w:rsidP="00264515">
      <w:pPr>
        <w:rPr>
          <w:lang w:eastAsia="en-GB"/>
        </w:rPr>
      </w:pPr>
      <w:r>
        <w:rPr>
          <w:lang w:eastAsia="en-GB"/>
        </w:rPr>
        <w:t xml:space="preserve">Perform the following actions using </w:t>
      </w:r>
      <w:r w:rsidR="00854C07">
        <w:rPr>
          <w:lang w:eastAsia="en-GB"/>
        </w:rPr>
        <w:t xml:space="preserve">a single </w:t>
      </w:r>
      <w:r w:rsidR="0055622B">
        <w:rPr>
          <w:lang w:eastAsia="en-GB"/>
        </w:rPr>
        <w:t>command</w:t>
      </w:r>
      <w:r>
        <w:rPr>
          <w:lang w:eastAsia="en-GB"/>
        </w:rPr>
        <w:t xml:space="preserve"> on the command line.</w:t>
      </w:r>
    </w:p>
    <w:p w:rsidR="00264515" w:rsidRPr="00264515" w:rsidRDefault="00264515" w:rsidP="00264515">
      <w:pPr>
        <w:pStyle w:val="MainText"/>
        <w:numPr>
          <w:ilvl w:val="0"/>
          <w:numId w:val="29"/>
        </w:numPr>
        <w:rPr>
          <w:lang w:val="en-US"/>
        </w:rPr>
      </w:pPr>
      <w:r>
        <w:t>D</w:t>
      </w:r>
      <w:r w:rsidRPr="001F6928">
        <w:t>isplay the contents of the</w:t>
      </w:r>
      <w:r>
        <w:t xml:space="preserve"> ‘accounts’ file in upper case.</w:t>
      </w:r>
    </w:p>
    <w:p w:rsidR="006D40CD" w:rsidRDefault="006D40CD" w:rsidP="006D40CD">
      <w:pPr>
        <w:pStyle w:val="ListParagraph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>Display the contents of the ‘accounts’ file with all the colons changed to spaces.</w:t>
      </w:r>
    </w:p>
    <w:p w:rsidR="006D40CD" w:rsidRPr="001F6928" w:rsidRDefault="00551160" w:rsidP="006D40CD">
      <w:pPr>
        <w:pStyle w:val="MainText"/>
        <w:numPr>
          <w:ilvl w:val="0"/>
          <w:numId w:val="29"/>
        </w:numPr>
        <w:rPr>
          <w:lang w:val="en-US"/>
        </w:rPr>
      </w:pPr>
      <w:r>
        <w:t>Retrieve</w:t>
      </w:r>
      <w:r w:rsidR="006D40CD">
        <w:t xml:space="preserve"> the line containing ‘</w:t>
      </w:r>
      <w:r w:rsidR="00CD4A4A">
        <w:t>Sheldon</w:t>
      </w:r>
      <w:r w:rsidR="006D40CD">
        <w:t xml:space="preserve"> Cooper’ from the accounts file and redirect it into a file called </w:t>
      </w:r>
      <w:r>
        <w:t>"</w:t>
      </w:r>
      <w:proofErr w:type="spellStart"/>
      <w:r w:rsidR="00CD4A4A">
        <w:t>sheldon</w:t>
      </w:r>
      <w:proofErr w:type="spellEnd"/>
      <w:r>
        <w:t>"</w:t>
      </w:r>
      <w:r w:rsidR="006D40CD">
        <w:t xml:space="preserve">.  If the file </w:t>
      </w:r>
      <w:r>
        <w:t>"</w:t>
      </w:r>
      <w:proofErr w:type="spellStart"/>
      <w:r w:rsidR="00CD4A4A">
        <w:t>sheldon</w:t>
      </w:r>
      <w:proofErr w:type="spellEnd"/>
      <w:r>
        <w:t>"</w:t>
      </w:r>
      <w:r w:rsidR="006D40CD">
        <w:t xml:space="preserve"> already exists then overwrite the file.</w:t>
      </w:r>
    </w:p>
    <w:p w:rsidR="006D40CD" w:rsidRDefault="00551160" w:rsidP="006D40CD">
      <w:pPr>
        <w:pStyle w:val="ListParagraph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>Retrieve</w:t>
      </w:r>
      <w:r w:rsidR="006D40CD">
        <w:rPr>
          <w:lang w:eastAsia="en-GB"/>
        </w:rPr>
        <w:t xml:space="preserve"> the line containing ‘</w:t>
      </w:r>
      <w:r w:rsidR="00CD4A4A">
        <w:rPr>
          <w:lang w:eastAsia="en-GB"/>
        </w:rPr>
        <w:t>Leonard</w:t>
      </w:r>
      <w:r w:rsidR="006D40CD">
        <w:rPr>
          <w:lang w:eastAsia="en-GB"/>
        </w:rPr>
        <w:t xml:space="preserve">’ and append it into the </w:t>
      </w:r>
      <w:proofErr w:type="spellStart"/>
      <w:r w:rsidR="00CD4A4A">
        <w:rPr>
          <w:lang w:eastAsia="en-GB"/>
        </w:rPr>
        <w:t>sheldon</w:t>
      </w:r>
      <w:proofErr w:type="spellEnd"/>
      <w:r w:rsidR="006D40CD">
        <w:rPr>
          <w:lang w:eastAsia="en-GB"/>
        </w:rPr>
        <w:t xml:space="preserve"> file.</w:t>
      </w:r>
    </w:p>
    <w:p w:rsidR="000455CF" w:rsidRDefault="00854C07" w:rsidP="006D40CD">
      <w:pPr>
        <w:pStyle w:val="ListParagraph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Use echo and </w:t>
      </w:r>
      <w:proofErr w:type="spellStart"/>
      <w:proofErr w:type="gramStart"/>
      <w:r>
        <w:rPr>
          <w:lang w:eastAsia="en-GB"/>
        </w:rPr>
        <w:t>wc</w:t>
      </w:r>
      <w:proofErr w:type="spellEnd"/>
      <w:proofErr w:type="gramEnd"/>
      <w:r>
        <w:rPr>
          <w:lang w:eastAsia="en-GB"/>
        </w:rPr>
        <w:t xml:space="preserve"> to c</w:t>
      </w:r>
      <w:r w:rsidR="000455CF">
        <w:rPr>
          <w:lang w:eastAsia="en-GB"/>
        </w:rPr>
        <w:t>ount the characters in the word “characters”.</w:t>
      </w:r>
    </w:p>
    <w:p w:rsidR="000455CF" w:rsidRDefault="000455CF" w:rsidP="006D40CD">
      <w:pPr>
        <w:pStyle w:val="ListParagraph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>Display the number of lines in the ‘accounts’ file without displaying the name of the file.</w:t>
      </w:r>
    </w:p>
    <w:p w:rsidR="006D40CD" w:rsidRDefault="0055622B" w:rsidP="006D40CD">
      <w:pPr>
        <w:pStyle w:val="ListParagraph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>U</w:t>
      </w:r>
      <w:r w:rsidR="006D40CD">
        <w:rPr>
          <w:lang w:eastAsia="en-GB"/>
        </w:rPr>
        <w:t xml:space="preserve">se sort </w:t>
      </w:r>
      <w:r w:rsidR="00C62695">
        <w:rPr>
          <w:lang w:eastAsia="en-GB"/>
        </w:rPr>
        <w:t>to o</w:t>
      </w:r>
      <w:r>
        <w:rPr>
          <w:lang w:eastAsia="en-GB"/>
        </w:rPr>
        <w:t xml:space="preserve">rder the </w:t>
      </w:r>
      <w:r w:rsidR="006D40CD">
        <w:rPr>
          <w:lang w:eastAsia="en-GB"/>
        </w:rPr>
        <w:t>output of ls -l based on various different fields.</w:t>
      </w:r>
    </w:p>
    <w:p w:rsidR="00264515" w:rsidRDefault="00264515">
      <w:pPr>
        <w:spacing w:after="0"/>
        <w:rPr>
          <w:b/>
          <w:bCs/>
          <w:iCs/>
          <w:color w:val="333399"/>
          <w:sz w:val="28"/>
          <w:szCs w:val="28"/>
        </w:rPr>
      </w:pPr>
      <w:r>
        <w:br w:type="page"/>
      </w:r>
    </w:p>
    <w:tbl>
      <w:tblPr>
        <w:tblW w:w="0" w:type="auto"/>
        <w:tblBorders>
          <w:top w:val="single" w:sz="4" w:space="0" w:color="333399"/>
          <w:bottom w:val="single" w:sz="4" w:space="0" w:color="333399"/>
          <w:insideH w:val="single" w:sz="4" w:space="0" w:color="333399"/>
          <w:insideV w:val="single" w:sz="4" w:space="0" w:color="333399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3"/>
      </w:tblGrid>
      <w:tr w:rsidR="00921358" w:rsidRPr="007C537A" w:rsidTr="00AC0D62">
        <w:trPr>
          <w:trHeight w:val="1361"/>
        </w:trPr>
        <w:tc>
          <w:tcPr>
            <w:tcW w:w="9753" w:type="dxa"/>
          </w:tcPr>
          <w:bookmarkEnd w:id="2"/>
          <w:p w:rsidR="005E05FA" w:rsidRPr="007C537A" w:rsidRDefault="0055622B" w:rsidP="002F2987">
            <w:pPr>
              <w:pStyle w:val="Heading1"/>
            </w:pPr>
            <w:r>
              <w:lastRenderedPageBreak/>
              <w:t xml:space="preserve">Exercise </w:t>
            </w:r>
            <w:r w:rsidR="00034D02">
              <w:t>7</w:t>
            </w:r>
            <w:r w:rsidR="005E05FA" w:rsidRPr="007C537A">
              <w:t xml:space="preserve"> – </w:t>
            </w:r>
            <w:r w:rsidR="00E93BF7">
              <w:t>Regular Expressions</w:t>
            </w:r>
          </w:p>
          <w:p w:rsidR="00921358" w:rsidRPr="007C537A" w:rsidRDefault="005E05FA" w:rsidP="005E05FA">
            <w:pPr>
              <w:pStyle w:val="MainText"/>
              <w:spacing w:before="120"/>
              <w:rPr>
                <w:lang w:eastAsia="en-GB"/>
              </w:rPr>
            </w:pPr>
            <w:r>
              <w:rPr>
                <w:lang w:eastAsia="en-GB"/>
              </w:rPr>
              <w:t>Paste</w:t>
            </w:r>
            <w:r w:rsidR="00921358" w:rsidRPr="007C537A">
              <w:rPr>
                <w:lang w:eastAsia="en-GB"/>
              </w:rPr>
              <w:t xml:space="preserve"> the following data into a file: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07999234123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075435345623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07AAAAAAAAA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07bbbbbbbbb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B41RTG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01223567345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A345GUF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B3GHJ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768745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KL563478K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kl563478kx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[l563478k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6535345354554234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B45JKHL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65-34-76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012234567867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07856456636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BB4JUK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56-567-67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B546HUY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BB345614H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07666345234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45-34-25</w:t>
            </w:r>
          </w:p>
          <w:p w:rsidR="000B2160" w:rsidRP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0122345675</w:t>
            </w:r>
            <w:r w:rsidR="00971082">
              <w:rPr>
                <w:rFonts w:ascii="Courier New" w:hAnsi="Courier New" w:cs="Courier New"/>
              </w:rPr>
              <w:t>GREP</w:t>
            </w:r>
          </w:p>
          <w:p w:rsidR="000B2160" w:rsidRDefault="000B2160" w:rsidP="000B2160">
            <w:pPr>
              <w:pStyle w:val="Code"/>
              <w:shd w:val="clear" w:color="auto" w:fill="FBD4B4" w:themeFill="accent6" w:themeFillTint="66"/>
              <w:spacing w:after="0"/>
              <w:contextualSpacing/>
              <w:rPr>
                <w:rFonts w:ascii="Courier New" w:hAnsi="Courier New" w:cs="Courier New"/>
              </w:rPr>
            </w:pPr>
            <w:r w:rsidRPr="000B2160">
              <w:rPr>
                <w:rFonts w:ascii="Courier New" w:hAnsi="Courier New" w:cs="Courier New"/>
              </w:rPr>
              <w:t>JH761423G</w:t>
            </w:r>
          </w:p>
          <w:p w:rsidR="000F7F5E" w:rsidRDefault="000F7F5E" w:rsidP="00921358">
            <w:pPr>
              <w:pStyle w:val="MainText"/>
              <w:spacing w:before="120"/>
              <w:ind w:left="340"/>
              <w:rPr>
                <w:lang w:eastAsia="en-GB"/>
              </w:rPr>
            </w:pPr>
          </w:p>
          <w:p w:rsidR="00921358" w:rsidRPr="007C537A" w:rsidRDefault="000F7F5E" w:rsidP="000F7F5E">
            <w:pPr>
              <w:pStyle w:val="MainText"/>
              <w:spacing w:before="120"/>
              <w:rPr>
                <w:lang w:eastAsia="en-GB"/>
              </w:rPr>
            </w:pPr>
            <w:r>
              <w:rPr>
                <w:lang w:eastAsia="en-GB"/>
              </w:rPr>
              <w:t>U</w:t>
            </w:r>
            <w:r w:rsidR="00921358" w:rsidRPr="007C537A">
              <w:rPr>
                <w:lang w:eastAsia="en-GB"/>
              </w:rPr>
              <w:t xml:space="preserve">se </w:t>
            </w:r>
            <w:r w:rsidR="00921358" w:rsidRPr="007C537A">
              <w:rPr>
                <w:b/>
                <w:lang w:eastAsia="en-GB"/>
              </w:rPr>
              <w:t>grep</w:t>
            </w:r>
            <w:r w:rsidR="00DF5DAB">
              <w:rPr>
                <w:b/>
                <w:lang w:eastAsia="en-GB"/>
              </w:rPr>
              <w:t xml:space="preserve"> or </w:t>
            </w:r>
            <w:proofErr w:type="spellStart"/>
            <w:r w:rsidR="00DF5DAB">
              <w:rPr>
                <w:b/>
                <w:lang w:eastAsia="en-GB"/>
              </w:rPr>
              <w:t>egrep</w:t>
            </w:r>
            <w:proofErr w:type="spellEnd"/>
            <w:r w:rsidR="00921358" w:rsidRPr="007C537A">
              <w:rPr>
                <w:lang w:eastAsia="en-GB"/>
              </w:rPr>
              <w:t xml:space="preserve"> to extract the following:</w:t>
            </w:r>
          </w:p>
          <w:p w:rsidR="00921358" w:rsidRPr="007C537A" w:rsidRDefault="00921358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 w:rsidRPr="007C537A">
              <w:rPr>
                <w:lang w:eastAsia="en-GB"/>
              </w:rPr>
              <w:t>Mobile phone numbers (11 digits starting in '07')</w:t>
            </w:r>
          </w:p>
          <w:p w:rsidR="00921358" w:rsidRPr="007C537A" w:rsidRDefault="00921358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 w:rsidRPr="007C537A">
              <w:rPr>
                <w:lang w:eastAsia="en-GB"/>
              </w:rPr>
              <w:t>National insurance numbers (2 letters, 6 digits, 1 letter)</w:t>
            </w:r>
          </w:p>
          <w:p w:rsidR="00921358" w:rsidRPr="007C537A" w:rsidRDefault="00921358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 w:rsidRPr="007C537A">
              <w:rPr>
                <w:lang w:eastAsia="en-GB"/>
              </w:rPr>
              <w:t>Cambridge telephone numbers (11 digits starting in '01223')</w:t>
            </w:r>
          </w:p>
          <w:p w:rsidR="00921358" w:rsidRPr="007C537A" w:rsidRDefault="00921358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 w:rsidRPr="007C537A">
              <w:rPr>
                <w:lang w:eastAsia="en-GB"/>
              </w:rPr>
              <w:t>Bank sort codes (2 digits, dash, 2 digits, dash, 2 digits)</w:t>
            </w:r>
          </w:p>
          <w:p w:rsidR="00921358" w:rsidRDefault="00921358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 w:rsidRPr="007C537A">
              <w:rPr>
                <w:lang w:eastAsia="en-GB"/>
              </w:rPr>
              <w:t>B-</w:t>
            </w:r>
            <w:proofErr w:type="spellStart"/>
            <w:r w:rsidRPr="007C537A">
              <w:rPr>
                <w:lang w:eastAsia="en-GB"/>
              </w:rPr>
              <w:t>reg</w:t>
            </w:r>
            <w:proofErr w:type="spellEnd"/>
            <w:r w:rsidRPr="007C537A">
              <w:rPr>
                <w:lang w:eastAsia="en-GB"/>
              </w:rPr>
              <w:t xml:space="preserve"> number plates ('B', 1-3 digits, 3 letters)</w:t>
            </w:r>
          </w:p>
          <w:p w:rsidR="001F705E" w:rsidRPr="007C537A" w:rsidRDefault="001F705E" w:rsidP="005E05FA">
            <w:pPr>
              <w:pStyle w:val="BulletMulti"/>
              <w:numPr>
                <w:ilvl w:val="0"/>
                <w:numId w:val="2"/>
              </w:numPr>
              <w:rPr>
                <w:lang w:eastAsia="en-GB"/>
              </w:rPr>
            </w:pPr>
            <w:r>
              <w:rPr>
                <w:lang w:eastAsia="en-GB"/>
              </w:rPr>
              <w:t>All lines that do not contain letters</w:t>
            </w:r>
          </w:p>
        </w:tc>
      </w:tr>
    </w:tbl>
    <w:p w:rsidR="007C062B" w:rsidRDefault="007C062B" w:rsidP="00921358">
      <w:pPr>
        <w:pStyle w:val="MainText"/>
        <w:rPr>
          <w:szCs w:val="28"/>
        </w:rPr>
      </w:pPr>
    </w:p>
    <w:p w:rsidR="007C062B" w:rsidRDefault="007C062B">
      <w:pPr>
        <w:spacing w:after="0"/>
        <w:rPr>
          <w:szCs w:val="28"/>
        </w:rPr>
      </w:pPr>
      <w:r>
        <w:rPr>
          <w:szCs w:val="28"/>
        </w:rPr>
        <w:br w:type="page"/>
      </w:r>
    </w:p>
    <w:p w:rsidR="00034D02" w:rsidRDefault="00034D02" w:rsidP="00870FCF">
      <w:pPr>
        <w:pStyle w:val="Heading2"/>
        <w:numPr>
          <w:ilvl w:val="0"/>
          <w:numId w:val="0"/>
        </w:numPr>
        <w:spacing w:before="0"/>
        <w:ind w:left="709" w:hanging="709"/>
        <w:rPr>
          <w:iCs w:val="0"/>
          <w:kern w:val="32"/>
          <w:sz w:val="36"/>
          <w:szCs w:val="32"/>
        </w:rPr>
      </w:pPr>
      <w:r>
        <w:rPr>
          <w:iCs w:val="0"/>
          <w:kern w:val="32"/>
          <w:sz w:val="36"/>
          <w:szCs w:val="32"/>
        </w:rPr>
        <w:lastRenderedPageBreak/>
        <w:t>Exercise 8 - $,  $(( ... )), $[ ... ],  $( ... )</w:t>
      </w:r>
    </w:p>
    <w:p w:rsidR="00034D02" w:rsidRDefault="00034D02" w:rsidP="00034D02">
      <w:pPr>
        <w:rPr>
          <w:lang w:eastAsia="en-GB"/>
        </w:rPr>
      </w:pPr>
      <w:r>
        <w:rPr>
          <w:lang w:eastAsia="en-GB"/>
        </w:rPr>
        <w:t>Perform the follo</w:t>
      </w:r>
      <w:bookmarkStart w:id="3" w:name="_GoBack"/>
      <w:bookmarkEnd w:id="3"/>
      <w:r>
        <w:rPr>
          <w:lang w:eastAsia="en-GB"/>
        </w:rPr>
        <w:t>wing actions on the command line.</w:t>
      </w:r>
    </w:p>
    <w:p w:rsidR="00034D02" w:rsidRDefault="00034D02" w:rsidP="00034D02">
      <w:pPr>
        <w:pStyle w:val="MainText"/>
        <w:numPr>
          <w:ilvl w:val="0"/>
          <w:numId w:val="44"/>
        </w:numPr>
        <w:rPr>
          <w:lang w:eastAsia="en-GB"/>
        </w:rPr>
      </w:pPr>
      <w:r>
        <w:t xml:space="preserve">Set a variable x equal to "Andy".  Set a variable y equal to "Bruce".  </w:t>
      </w:r>
      <w:r>
        <w:rPr>
          <w:lang w:eastAsia="en-GB"/>
        </w:rPr>
        <w:t xml:space="preserve">Try the following:    echo </w:t>
      </w:r>
      <w:proofErr w:type="spellStart"/>
      <w:r>
        <w:rPr>
          <w:lang w:eastAsia="en-GB"/>
        </w:rPr>
        <w:t>xy</w:t>
      </w:r>
      <w:proofErr w:type="spellEnd"/>
      <w:r>
        <w:rPr>
          <w:lang w:eastAsia="en-GB"/>
        </w:rPr>
        <w:t xml:space="preserve"> x y $</w:t>
      </w:r>
      <w:proofErr w:type="spellStart"/>
      <w:r>
        <w:rPr>
          <w:lang w:eastAsia="en-GB"/>
        </w:rPr>
        <w:t>x$y</w:t>
      </w:r>
      <w:proofErr w:type="spellEnd"/>
      <w:r>
        <w:rPr>
          <w:lang w:eastAsia="en-GB"/>
        </w:rPr>
        <w:t xml:space="preserve"> $x $y</w:t>
      </w:r>
    </w:p>
    <w:p w:rsidR="00034D02" w:rsidRDefault="00034D02" w:rsidP="00034D02">
      <w:pPr>
        <w:pStyle w:val="MainText"/>
        <w:numPr>
          <w:ilvl w:val="0"/>
          <w:numId w:val="44"/>
        </w:numPr>
        <w:rPr>
          <w:lang w:eastAsia="en-GB"/>
        </w:rPr>
      </w:pPr>
      <w:r>
        <w:t xml:space="preserve">Set the variable x equal to 4 and the variable y equal to 9.  </w:t>
      </w:r>
      <w:r>
        <w:rPr>
          <w:lang w:eastAsia="en-GB"/>
        </w:rPr>
        <w:t xml:space="preserve">Display the </w:t>
      </w:r>
      <w:proofErr w:type="spellStart"/>
      <w:r>
        <w:rPr>
          <w:lang w:eastAsia="en-GB"/>
        </w:rPr>
        <w:t>the</w:t>
      </w:r>
      <w:proofErr w:type="spellEnd"/>
      <w:r>
        <w:rPr>
          <w:lang w:eastAsia="en-GB"/>
        </w:rPr>
        <w:t xml:space="preserve"> result of summing the contents of variable x and variable y.</w:t>
      </w:r>
    </w:p>
    <w:p w:rsidR="00034D02" w:rsidRDefault="00034D02" w:rsidP="00034D02">
      <w:pPr>
        <w:pStyle w:val="ListParagraph"/>
        <w:numPr>
          <w:ilvl w:val="0"/>
          <w:numId w:val="44"/>
        </w:numPr>
        <w:rPr>
          <w:lang w:eastAsia="en-GB"/>
        </w:rPr>
      </w:pPr>
      <w:r>
        <w:rPr>
          <w:lang w:eastAsia="en-GB"/>
        </w:rPr>
        <w:t>Set the variable x equa</w:t>
      </w:r>
      <w:r w:rsidR="00B112C2">
        <w:rPr>
          <w:lang w:eastAsia="en-GB"/>
        </w:rPr>
        <w:t>l to the output of the command:  ls</w:t>
      </w:r>
      <w:r w:rsidR="00B112C2">
        <w:rPr>
          <w:lang w:eastAsia="en-GB"/>
        </w:rPr>
        <w:br/>
        <w:t>Display the contents of variable x.</w:t>
      </w:r>
    </w:p>
    <w:p w:rsidR="00034D02" w:rsidRDefault="002030F8" w:rsidP="00034D02">
      <w:pPr>
        <w:pStyle w:val="ListParagraph"/>
        <w:numPr>
          <w:ilvl w:val="0"/>
          <w:numId w:val="44"/>
        </w:numPr>
        <w:rPr>
          <w:lang w:eastAsia="en-GB"/>
        </w:rPr>
      </w:pPr>
      <w:r>
        <w:rPr>
          <w:lang w:eastAsia="en-GB"/>
        </w:rPr>
        <w:t>Retrieve all the balances from the accounts file and store the result in a variable called "balances".  Display variable "balances".</w:t>
      </w:r>
    </w:p>
    <w:p w:rsidR="002030F8" w:rsidRDefault="002030F8" w:rsidP="00034D02">
      <w:pPr>
        <w:pStyle w:val="ListParagraph"/>
        <w:numPr>
          <w:ilvl w:val="0"/>
          <w:numId w:val="44"/>
        </w:numPr>
        <w:rPr>
          <w:lang w:eastAsia="en-GB"/>
        </w:rPr>
      </w:pPr>
      <w:r>
        <w:rPr>
          <w:lang w:eastAsia="en-GB"/>
        </w:rPr>
        <w:t>Display the result of 4 + 3 * 2.   Display the result of (4+3)/2.</w:t>
      </w:r>
    </w:p>
    <w:p w:rsidR="006C72B2" w:rsidRDefault="006C72B2" w:rsidP="00034D02">
      <w:pPr>
        <w:pStyle w:val="ListParagraph"/>
        <w:numPr>
          <w:ilvl w:val="0"/>
          <w:numId w:val="44"/>
        </w:numPr>
        <w:rPr>
          <w:lang w:eastAsia="en-GB"/>
        </w:rPr>
      </w:pPr>
      <w:r>
        <w:rPr>
          <w:lang w:eastAsia="en-GB"/>
        </w:rPr>
        <w:t xml:space="preserve">Create a file that has some mathematical formula.  Send the contents of the file to </w:t>
      </w:r>
      <w:proofErr w:type="spellStart"/>
      <w:proofErr w:type="gramStart"/>
      <w:r>
        <w:rPr>
          <w:lang w:eastAsia="en-GB"/>
        </w:rPr>
        <w:t>bc</w:t>
      </w:r>
      <w:proofErr w:type="spellEnd"/>
      <w:proofErr w:type="gramEnd"/>
      <w:r>
        <w:rPr>
          <w:lang w:eastAsia="en-GB"/>
        </w:rPr>
        <w:t xml:space="preserve"> (bench calculator) and store the result in a shell variable.  </w:t>
      </w:r>
    </w:p>
    <w:p w:rsidR="00AD4285" w:rsidRDefault="00E94EC3" w:rsidP="00034D02">
      <w:pPr>
        <w:pStyle w:val="ListParagraph"/>
        <w:numPr>
          <w:ilvl w:val="0"/>
          <w:numId w:val="44"/>
        </w:numPr>
        <w:rPr>
          <w:lang w:eastAsia="en-GB"/>
        </w:rPr>
      </w:pPr>
      <w:r>
        <w:rPr>
          <w:lang w:eastAsia="en-GB"/>
        </w:rPr>
        <w:t xml:space="preserve">Use </w:t>
      </w:r>
      <w:proofErr w:type="gramStart"/>
      <w:r>
        <w:rPr>
          <w:lang w:eastAsia="en-GB"/>
        </w:rPr>
        <w:t>vi</w:t>
      </w:r>
      <w:proofErr w:type="gramEnd"/>
      <w:r w:rsidR="00AD4285">
        <w:rPr>
          <w:lang w:eastAsia="en-GB"/>
        </w:rPr>
        <w:t xml:space="preserve"> to create a file with “:” on line 1 and “6/3” on line 2. Using line 1 as the delimiter and line 2 as the </w:t>
      </w:r>
      <w:proofErr w:type="gramStart"/>
      <w:r w:rsidR="00AD4285">
        <w:rPr>
          <w:lang w:eastAsia="en-GB"/>
        </w:rPr>
        <w:t>field</w:t>
      </w:r>
      <w:r>
        <w:rPr>
          <w:lang w:eastAsia="en-GB"/>
        </w:rPr>
        <w:t>,</w:t>
      </w:r>
      <w:proofErr w:type="gramEnd"/>
      <w:r w:rsidR="00AD4285">
        <w:rPr>
          <w:lang w:eastAsia="en-GB"/>
        </w:rPr>
        <w:t xml:space="preserve"> cut and display the real names from the accounts file.</w:t>
      </w:r>
    </w:p>
    <w:p w:rsidR="00034D02" w:rsidRDefault="00034D02">
      <w:pPr>
        <w:spacing w:after="0"/>
        <w:rPr>
          <w:b/>
          <w:bCs/>
          <w:color w:val="333399"/>
          <w:kern w:val="32"/>
          <w:sz w:val="36"/>
          <w:szCs w:val="32"/>
        </w:rPr>
      </w:pPr>
      <w:r>
        <w:rPr>
          <w:iCs/>
          <w:kern w:val="32"/>
          <w:sz w:val="36"/>
          <w:szCs w:val="32"/>
        </w:rPr>
        <w:br w:type="page"/>
      </w:r>
    </w:p>
    <w:p w:rsidR="00870FCF" w:rsidRPr="00034D02" w:rsidRDefault="00034D02" w:rsidP="00870FCF">
      <w:pPr>
        <w:pStyle w:val="Heading2"/>
        <w:numPr>
          <w:ilvl w:val="0"/>
          <w:numId w:val="0"/>
        </w:numPr>
        <w:spacing w:before="0"/>
        <w:ind w:left="709" w:hanging="709"/>
        <w:rPr>
          <w:iCs w:val="0"/>
          <w:kern w:val="32"/>
          <w:sz w:val="36"/>
          <w:szCs w:val="32"/>
        </w:rPr>
      </w:pPr>
      <w:r>
        <w:rPr>
          <w:iCs w:val="0"/>
          <w:kern w:val="32"/>
          <w:sz w:val="36"/>
          <w:szCs w:val="32"/>
        </w:rPr>
        <w:lastRenderedPageBreak/>
        <w:t xml:space="preserve">Exercise 9 - </w:t>
      </w:r>
      <w:r w:rsidR="00870FCF" w:rsidRPr="00034D02">
        <w:rPr>
          <w:iCs w:val="0"/>
          <w:kern w:val="32"/>
          <w:sz w:val="36"/>
          <w:szCs w:val="32"/>
        </w:rPr>
        <w:t>Job Control</w:t>
      </w:r>
    </w:p>
    <w:tbl>
      <w:tblPr>
        <w:tblW w:w="0" w:type="auto"/>
        <w:tblBorders>
          <w:top w:val="single" w:sz="4" w:space="0" w:color="333399"/>
          <w:bottom w:val="single" w:sz="4" w:space="0" w:color="333399"/>
          <w:insideH w:val="single" w:sz="4" w:space="0" w:color="333399"/>
          <w:insideV w:val="single" w:sz="4" w:space="0" w:color="333399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3"/>
      </w:tblGrid>
      <w:tr w:rsidR="00870FCF" w:rsidRPr="003E15D1" w:rsidTr="00E172AA">
        <w:trPr>
          <w:trHeight w:val="284"/>
        </w:trPr>
        <w:tc>
          <w:tcPr>
            <w:tcW w:w="9753" w:type="dxa"/>
            <w:shd w:val="clear" w:color="auto" w:fill="95B3D7" w:themeFill="accent1" w:themeFillTint="99"/>
            <w:vAlign w:val="center"/>
          </w:tcPr>
          <w:p w:rsidR="00870FCF" w:rsidRPr="003E15D1" w:rsidRDefault="00870FCF" w:rsidP="00E172AA">
            <w:pPr>
              <w:tabs>
                <w:tab w:val="center" w:pos="4320"/>
                <w:tab w:val="right" w:pos="8640"/>
              </w:tabs>
              <w:rPr>
                <w:b/>
                <w:color w:val="333399"/>
              </w:rPr>
            </w:pPr>
            <w:r>
              <w:rPr>
                <w:b/>
                <w:color w:val="333399"/>
              </w:rPr>
              <w:t>Perform the following tasks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870FCF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>Run the sleep commands for 1000 seconds in the background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870FCF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 xml:space="preserve">Use the </w:t>
            </w:r>
            <w:proofErr w:type="spellStart"/>
            <w:r>
              <w:t>ps</w:t>
            </w:r>
            <w:proofErr w:type="spellEnd"/>
            <w:r>
              <w:t xml:space="preserve"> command to identify the PID of the sleep command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1857B9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 xml:space="preserve">Kill the sleep command and check </w:t>
            </w:r>
            <w:r w:rsidR="001857B9">
              <w:t>the sleep process was terminated</w:t>
            </w:r>
            <w:r>
              <w:t xml:space="preserve"> successful</w:t>
            </w:r>
            <w:r w:rsidR="001857B9">
              <w:t>ly.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870FCF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>Start another sleep command for 1000 seconds in the background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870FCF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>Use the jobs command to identify the JID of the sleep command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870FCF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>Bring the sleep command into the foreground</w:t>
            </w:r>
          </w:p>
        </w:tc>
      </w:tr>
      <w:tr w:rsidR="00870FCF" w:rsidTr="00E172AA">
        <w:trPr>
          <w:trHeight w:val="1283"/>
        </w:trPr>
        <w:tc>
          <w:tcPr>
            <w:tcW w:w="9753" w:type="dxa"/>
            <w:shd w:val="clear" w:color="auto" w:fill="auto"/>
          </w:tcPr>
          <w:p w:rsidR="00870FCF" w:rsidRDefault="00870FCF" w:rsidP="001857B9">
            <w:pPr>
              <w:pStyle w:val="MainText"/>
              <w:numPr>
                <w:ilvl w:val="0"/>
                <w:numId w:val="43"/>
              </w:numPr>
              <w:spacing w:before="120"/>
            </w:pPr>
            <w:r>
              <w:t xml:space="preserve">Kill the sleep command and check </w:t>
            </w:r>
            <w:r w:rsidR="001857B9">
              <w:t>the process was terminated</w:t>
            </w:r>
            <w:r>
              <w:t xml:space="preserve"> successful</w:t>
            </w:r>
            <w:r w:rsidR="001857B9">
              <w:t>ly.</w:t>
            </w:r>
          </w:p>
        </w:tc>
      </w:tr>
    </w:tbl>
    <w:p w:rsidR="00380E6F" w:rsidRPr="00870FCF" w:rsidRDefault="00380E6F" w:rsidP="00870FCF">
      <w:pPr>
        <w:rPr>
          <w:b/>
          <w:sz w:val="32"/>
          <w:szCs w:val="32"/>
        </w:rPr>
      </w:pPr>
    </w:p>
    <w:sectPr w:rsidR="00380E6F" w:rsidRPr="00870FCF" w:rsidSect="00DE28A5">
      <w:headerReference w:type="default" r:id="rId9"/>
      <w:footerReference w:type="default" r:id="rId10"/>
      <w:footerReference w:type="first" r:id="rId11"/>
      <w:type w:val="continuous"/>
      <w:pgSz w:w="11907" w:h="16840" w:code="9"/>
      <w:pgMar w:top="1418" w:right="1134" w:bottom="1418" w:left="1134" w:header="709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6D52" w:rsidRDefault="00306D52" w:rsidP="001B1BD7">
      <w:r>
        <w:separator/>
      </w:r>
    </w:p>
    <w:p w:rsidR="00306D52" w:rsidRDefault="00306D52" w:rsidP="001B1BD7"/>
  </w:endnote>
  <w:endnote w:type="continuationSeparator" w:id="0">
    <w:p w:rsidR="00306D52" w:rsidRDefault="00306D52" w:rsidP="001B1BD7">
      <w:r>
        <w:continuationSeparator/>
      </w:r>
    </w:p>
    <w:p w:rsidR="00306D52" w:rsidRDefault="00306D52" w:rsidP="001B1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140BBA1-C5A3-4F05-A7C4-DD68A64DE46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A947AF6-A19A-485D-A9EA-EA1BB3047C9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9751BF2-1F75-434E-91AE-C15FDB69ACBD}"/>
    <w:embedBold r:id="rId4" w:fontKey="{1D63A54C-8BD2-4EF3-8CCD-EBDF2AECEFCA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5" w:fontKey="{55479FEB-D8C2-436E-9DC0-FDDE9F74630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3AD8A08D-64B3-43A9-BF4C-A707C66E292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306D52" w:rsidRPr="003E15D1" w:rsidTr="00380F7A">
      <w:trPr>
        <w:trHeight w:val="284"/>
      </w:trPr>
      <w:tc>
        <w:tcPr>
          <w:tcW w:w="1694" w:type="dxa"/>
          <w:shd w:val="clear" w:color="auto" w:fill="333399"/>
          <w:vAlign w:val="center"/>
        </w:tcPr>
        <w:p w:rsidR="00306D52" w:rsidRPr="003E15D1" w:rsidRDefault="00306D52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:rsidR="00306D52" w:rsidRPr="003E15D1" w:rsidRDefault="005C16D9" w:rsidP="00623686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fldChar w:fldCharType="begin"/>
          </w:r>
          <w:r w:rsidR="00306D52">
            <w:rPr>
              <w:b/>
              <w:color w:val="FFFFFF"/>
              <w:sz w:val="20"/>
              <w:szCs w:val="20"/>
            </w:rPr>
            <w:instrText xml:space="preserve"> DATE \@ "dd MMMM yyyy" </w:instrText>
          </w:r>
          <w:r>
            <w:rPr>
              <w:b/>
              <w:color w:val="FFFFFF"/>
              <w:sz w:val="20"/>
              <w:szCs w:val="20"/>
            </w:rPr>
            <w:fldChar w:fldCharType="separate"/>
          </w:r>
          <w:r w:rsidR="00691CB4">
            <w:rPr>
              <w:b/>
              <w:noProof/>
              <w:color w:val="FFFFFF"/>
              <w:sz w:val="20"/>
              <w:szCs w:val="20"/>
            </w:rPr>
            <w:t>23 September 2019</w:t>
          </w:r>
          <w:r>
            <w:rPr>
              <w:b/>
              <w:color w:val="FFFFFF"/>
              <w:sz w:val="20"/>
              <w:szCs w:val="20"/>
            </w:rPr>
            <w:fldChar w:fldCharType="end"/>
          </w:r>
          <w:r w:rsidR="00306D52">
            <w:rPr>
              <w:b/>
              <w:color w:val="FFFFFF"/>
              <w:sz w:val="20"/>
              <w:szCs w:val="20"/>
            </w:rPr>
            <w:tab/>
          </w:r>
          <w:r w:rsidR="00306D52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306D52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B67D2">
            <w:rPr>
              <w:b/>
              <w:noProof/>
              <w:color w:val="FFFFFF"/>
              <w:sz w:val="20"/>
              <w:szCs w:val="20"/>
            </w:rPr>
            <w:t>6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306D52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306D52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B67D2">
            <w:rPr>
              <w:b/>
              <w:noProof/>
              <w:color w:val="FFFFFF"/>
              <w:sz w:val="20"/>
              <w:szCs w:val="20"/>
            </w:rPr>
            <w:t>7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:rsidR="00306D52" w:rsidRPr="00D1075C" w:rsidRDefault="00306D52" w:rsidP="00380F7A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5C16D9" w:rsidRPr="00D1075C">
      <w:rPr>
        <w:sz w:val="10"/>
        <w:szCs w:val="10"/>
      </w:rPr>
      <w:fldChar w:fldCharType="begin"/>
    </w:r>
    <w:r w:rsidRPr="00D1075C">
      <w:rPr>
        <w:sz w:val="10"/>
        <w:szCs w:val="10"/>
      </w:rPr>
      <w:instrText xml:space="preserve"> FILENAME   \* CHARFORMAT </w:instrText>
    </w:r>
    <w:r w:rsidR="005C16D9" w:rsidRPr="00D1075C">
      <w:rPr>
        <w:sz w:val="10"/>
        <w:szCs w:val="10"/>
      </w:rPr>
      <w:fldChar w:fldCharType="separate"/>
    </w:r>
    <w:r w:rsidR="00B00E9E">
      <w:rPr>
        <w:noProof/>
        <w:sz w:val="10"/>
        <w:szCs w:val="10"/>
      </w:rPr>
      <w:t>FoundationEx</w:t>
    </w:r>
    <w:r w:rsidR="005C16D9" w:rsidRPr="00D1075C">
      <w:rPr>
        <w:sz w:val="10"/>
        <w:szCs w:val="1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306D52" w:rsidRPr="003E15D1" w:rsidTr="00380F7A">
      <w:trPr>
        <w:trHeight w:val="284"/>
      </w:trPr>
      <w:tc>
        <w:tcPr>
          <w:tcW w:w="1694" w:type="dxa"/>
          <w:shd w:val="clear" w:color="auto" w:fill="333399"/>
          <w:vAlign w:val="center"/>
        </w:tcPr>
        <w:p w:rsidR="00306D52" w:rsidRPr="003E15D1" w:rsidRDefault="00306D52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:rsidR="00306D52" w:rsidRPr="003E15D1" w:rsidRDefault="00306D52" w:rsidP="00380F7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25 February 2011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separate"/>
          </w:r>
          <w:r>
            <w:rPr>
              <w:b/>
              <w:noProof/>
              <w:color w:val="FFFFFF"/>
              <w:sz w:val="20"/>
              <w:szCs w:val="20"/>
            </w:rPr>
            <w:t>1</w: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00E9E">
            <w:rPr>
              <w:b/>
              <w:noProof/>
              <w:color w:val="FFFFFF"/>
              <w:sz w:val="20"/>
              <w:szCs w:val="20"/>
            </w:rPr>
            <w:t>8</w:t>
          </w:r>
          <w:r w:rsidR="005C16D9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:rsidR="00306D52" w:rsidRPr="00D1075C" w:rsidRDefault="00306D52" w:rsidP="00380F7A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5C16D9" w:rsidRPr="00D1075C">
      <w:rPr>
        <w:sz w:val="10"/>
        <w:szCs w:val="10"/>
      </w:rPr>
      <w:fldChar w:fldCharType="begin"/>
    </w:r>
    <w:r w:rsidRPr="00D1075C">
      <w:rPr>
        <w:sz w:val="10"/>
        <w:szCs w:val="10"/>
      </w:rPr>
      <w:instrText xml:space="preserve"> FILENAME   \* CHARFORMAT </w:instrText>
    </w:r>
    <w:r w:rsidR="005C16D9" w:rsidRPr="00D1075C">
      <w:rPr>
        <w:sz w:val="10"/>
        <w:szCs w:val="10"/>
      </w:rPr>
      <w:fldChar w:fldCharType="separate"/>
    </w:r>
    <w:r w:rsidR="00B00E9E">
      <w:rPr>
        <w:noProof/>
        <w:sz w:val="10"/>
        <w:szCs w:val="10"/>
      </w:rPr>
      <w:t>FoundationEx</w:t>
    </w:r>
    <w:r w:rsidR="005C16D9" w:rsidRPr="00D1075C">
      <w:rPr>
        <w:sz w:val="10"/>
        <w:szCs w:val="1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6D52" w:rsidRDefault="00306D52" w:rsidP="001B1BD7">
      <w:r>
        <w:separator/>
      </w:r>
    </w:p>
    <w:p w:rsidR="00306D52" w:rsidRDefault="00306D52" w:rsidP="001B1BD7"/>
  </w:footnote>
  <w:footnote w:type="continuationSeparator" w:id="0">
    <w:p w:rsidR="00306D52" w:rsidRDefault="00306D52" w:rsidP="001B1BD7">
      <w:r>
        <w:continuationSeparator/>
      </w:r>
    </w:p>
    <w:p w:rsidR="00306D52" w:rsidRDefault="00306D52" w:rsidP="001B1BD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D52" w:rsidRPr="002D0B6F" w:rsidRDefault="00306D52" w:rsidP="0067160D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 – UNIX – UNIX Programming using BASH – Course Exercises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BDD"/>
    <w:multiLevelType w:val="hybridMultilevel"/>
    <w:tmpl w:val="7FE4EE3E"/>
    <w:lvl w:ilvl="0" w:tplc="CD12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99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101D4"/>
    <w:multiLevelType w:val="multilevel"/>
    <w:tmpl w:val="7BB2D292"/>
    <w:lvl w:ilvl="0">
      <w:start w:val="1"/>
      <w:numFmt w:val="decimal"/>
      <w:lvlText w:val="%1."/>
      <w:lvlJc w:val="left"/>
      <w:pPr>
        <w:tabs>
          <w:tab w:val="num" w:pos="1474"/>
        </w:tabs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4880C40"/>
    <w:multiLevelType w:val="hybridMultilevel"/>
    <w:tmpl w:val="81BED45E"/>
    <w:lvl w:ilvl="0" w:tplc="C1E4F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255F7"/>
    <w:multiLevelType w:val="hybridMultilevel"/>
    <w:tmpl w:val="4B764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095B8B"/>
    <w:multiLevelType w:val="hybridMultilevel"/>
    <w:tmpl w:val="50925D64"/>
    <w:lvl w:ilvl="0" w:tplc="C1E4F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F7745F"/>
    <w:multiLevelType w:val="multilevel"/>
    <w:tmpl w:val="7BB2D292"/>
    <w:lvl w:ilvl="0">
      <w:start w:val="1"/>
      <w:numFmt w:val="decimal"/>
      <w:lvlText w:val="%1."/>
      <w:lvlJc w:val="left"/>
      <w:pPr>
        <w:tabs>
          <w:tab w:val="num" w:pos="1474"/>
        </w:tabs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0A5B0919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D75925"/>
    <w:multiLevelType w:val="hybridMultilevel"/>
    <w:tmpl w:val="91AAB2AA"/>
    <w:lvl w:ilvl="0" w:tplc="90A8E096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AF5818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E31DB8"/>
    <w:multiLevelType w:val="hybridMultilevel"/>
    <w:tmpl w:val="8EDE6C92"/>
    <w:lvl w:ilvl="0" w:tplc="B67889DE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527B3F"/>
    <w:multiLevelType w:val="hybridMultilevel"/>
    <w:tmpl w:val="5DFE3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581EFC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9529E4"/>
    <w:multiLevelType w:val="hybridMultilevel"/>
    <w:tmpl w:val="A0D6E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691505"/>
    <w:multiLevelType w:val="hybridMultilevel"/>
    <w:tmpl w:val="22A67DB2"/>
    <w:lvl w:ilvl="0" w:tplc="C1E4F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BB5FCC"/>
    <w:multiLevelType w:val="hybridMultilevel"/>
    <w:tmpl w:val="BB6CAD80"/>
    <w:lvl w:ilvl="0" w:tplc="BC3A7E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43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F429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EAA3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38B2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16C7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1E5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87D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40D1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971AE3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A20732"/>
    <w:multiLevelType w:val="multilevel"/>
    <w:tmpl w:val="7BB2D292"/>
    <w:lvl w:ilvl="0">
      <w:start w:val="1"/>
      <w:numFmt w:val="decimal"/>
      <w:lvlText w:val="%1."/>
      <w:lvlJc w:val="left"/>
      <w:pPr>
        <w:tabs>
          <w:tab w:val="num" w:pos="1474"/>
        </w:tabs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2BF921B5"/>
    <w:multiLevelType w:val="hybridMultilevel"/>
    <w:tmpl w:val="B3B23804"/>
    <w:lvl w:ilvl="0" w:tplc="520270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F5C4836">
      <w:start w:val="18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A696C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60EC22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BE8D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AE6F6E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8EA2F0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6F81E1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C204C1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>
    <w:nsid w:val="36D706A9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3A08C5"/>
    <w:multiLevelType w:val="hybridMultilevel"/>
    <w:tmpl w:val="3B8E0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49414F"/>
    <w:multiLevelType w:val="multilevel"/>
    <w:tmpl w:val="B65EDDFE"/>
    <w:lvl w:ilvl="0">
      <w:start w:val="1"/>
      <w:numFmt w:val="decimal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22">
    <w:nsid w:val="4163254C"/>
    <w:multiLevelType w:val="hybridMultilevel"/>
    <w:tmpl w:val="91AAB2AA"/>
    <w:lvl w:ilvl="0" w:tplc="90A8E096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A446A8"/>
    <w:multiLevelType w:val="hybridMultilevel"/>
    <w:tmpl w:val="986A9E94"/>
    <w:lvl w:ilvl="0" w:tplc="65D2C74C">
      <w:start w:val="1"/>
      <w:numFmt w:val="decimal"/>
      <w:lvlText w:val="%1."/>
      <w:lvlJc w:val="left"/>
      <w:pPr>
        <w:tabs>
          <w:tab w:val="num" w:pos="1474"/>
        </w:tabs>
        <w:ind w:left="1474" w:hanging="340"/>
      </w:pPr>
      <w:rPr>
        <w:rFonts w:ascii="Arial" w:hAnsi="Arial" w:hint="default"/>
        <w:b/>
        <w:i w:val="0"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5970746"/>
    <w:multiLevelType w:val="hybridMultilevel"/>
    <w:tmpl w:val="3C469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861738">
      <w:start w:val="6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2F29B0"/>
    <w:multiLevelType w:val="multilevel"/>
    <w:tmpl w:val="7BB2D292"/>
    <w:lvl w:ilvl="0">
      <w:start w:val="1"/>
      <w:numFmt w:val="decimal"/>
      <w:lvlText w:val="%1."/>
      <w:lvlJc w:val="left"/>
      <w:pPr>
        <w:tabs>
          <w:tab w:val="num" w:pos="1474"/>
        </w:tabs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>
    <w:nsid w:val="4BE96F4A"/>
    <w:multiLevelType w:val="hybridMultilevel"/>
    <w:tmpl w:val="78B2C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7274C1"/>
    <w:multiLevelType w:val="hybridMultilevel"/>
    <w:tmpl w:val="3B8E0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908A5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324B68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9A44B2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E20CAB"/>
    <w:multiLevelType w:val="hybridMultilevel"/>
    <w:tmpl w:val="8698D890"/>
    <w:lvl w:ilvl="0" w:tplc="87B6D540">
      <w:start w:val="1"/>
      <w:numFmt w:val="decimal"/>
      <w:lvlText w:val="%1."/>
      <w:lvlJc w:val="left"/>
      <w:pPr>
        <w:ind w:left="360" w:hanging="36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2E432D"/>
    <w:multiLevelType w:val="hybridMultilevel"/>
    <w:tmpl w:val="81BED45E"/>
    <w:lvl w:ilvl="0" w:tplc="C1E4F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31E65"/>
    <w:multiLevelType w:val="hybridMultilevel"/>
    <w:tmpl w:val="87D47398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4">
    <w:nsid w:val="626E5D44"/>
    <w:multiLevelType w:val="hybridMultilevel"/>
    <w:tmpl w:val="2904C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5E341B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C559A4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38">
    <w:nsid w:val="7570217A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A8239E"/>
    <w:multiLevelType w:val="hybridMultilevel"/>
    <w:tmpl w:val="1E146A2E"/>
    <w:lvl w:ilvl="0" w:tplc="0172EFE8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D73D46"/>
    <w:multiLevelType w:val="hybridMultilevel"/>
    <w:tmpl w:val="81BED45E"/>
    <w:lvl w:ilvl="0" w:tplc="C1E4F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B051C2"/>
    <w:multiLevelType w:val="hybridMultilevel"/>
    <w:tmpl w:val="91AAB2AA"/>
    <w:lvl w:ilvl="0" w:tplc="90A8E096">
      <w:start w:val="1"/>
      <w:numFmt w:val="decimal"/>
      <w:lvlText w:val="%1."/>
      <w:lvlJc w:val="left"/>
      <w:pPr>
        <w:ind w:left="340" w:hanging="340"/>
      </w:pPr>
      <w:rPr>
        <w:rFonts w:ascii="Arial Bold" w:hAnsi="Arial Bold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"/>
  </w:num>
  <w:num w:numId="3">
    <w:abstractNumId w:val="39"/>
  </w:num>
  <w:num w:numId="4">
    <w:abstractNumId w:val="24"/>
  </w:num>
  <w:num w:numId="5">
    <w:abstractNumId w:val="21"/>
  </w:num>
  <w:num w:numId="6">
    <w:abstractNumId w:val="11"/>
  </w:num>
  <w:num w:numId="7">
    <w:abstractNumId w:val="22"/>
  </w:num>
  <w:num w:numId="8">
    <w:abstractNumId w:val="29"/>
  </w:num>
  <w:num w:numId="9">
    <w:abstractNumId w:val="16"/>
  </w:num>
  <w:num w:numId="10">
    <w:abstractNumId w:val="30"/>
  </w:num>
  <w:num w:numId="11">
    <w:abstractNumId w:val="40"/>
  </w:num>
  <w:num w:numId="12">
    <w:abstractNumId w:val="38"/>
  </w:num>
  <w:num w:numId="13">
    <w:abstractNumId w:val="36"/>
  </w:num>
  <w:num w:numId="14">
    <w:abstractNumId w:val="9"/>
  </w:num>
  <w:num w:numId="15">
    <w:abstractNumId w:val="19"/>
  </w:num>
  <w:num w:numId="16">
    <w:abstractNumId w:val="12"/>
  </w:num>
  <w:num w:numId="17">
    <w:abstractNumId w:val="28"/>
  </w:num>
  <w:num w:numId="18">
    <w:abstractNumId w:val="8"/>
  </w:num>
  <w:num w:numId="19">
    <w:abstractNumId w:val="6"/>
  </w:num>
  <w:num w:numId="20">
    <w:abstractNumId w:val="23"/>
  </w:num>
  <w:num w:numId="21">
    <w:abstractNumId w:val="0"/>
  </w:num>
  <w:num w:numId="22">
    <w:abstractNumId w:val="42"/>
  </w:num>
  <w:num w:numId="23">
    <w:abstractNumId w:val="7"/>
  </w:num>
  <w:num w:numId="24">
    <w:abstractNumId w:val="15"/>
  </w:num>
  <w:num w:numId="25">
    <w:abstractNumId w:val="35"/>
  </w:num>
  <w:num w:numId="26">
    <w:abstractNumId w:val="5"/>
  </w:num>
  <w:num w:numId="27">
    <w:abstractNumId w:val="17"/>
  </w:num>
  <w:num w:numId="28">
    <w:abstractNumId w:val="25"/>
  </w:num>
  <w:num w:numId="29">
    <w:abstractNumId w:val="2"/>
  </w:num>
  <w:num w:numId="30">
    <w:abstractNumId w:val="4"/>
  </w:num>
  <w:num w:numId="31">
    <w:abstractNumId w:val="20"/>
  </w:num>
  <w:num w:numId="32">
    <w:abstractNumId w:val="18"/>
  </w:num>
  <w:num w:numId="33">
    <w:abstractNumId w:val="3"/>
  </w:num>
  <w:num w:numId="34">
    <w:abstractNumId w:val="33"/>
  </w:num>
  <w:num w:numId="35">
    <w:abstractNumId w:val="13"/>
  </w:num>
  <w:num w:numId="36">
    <w:abstractNumId w:val="26"/>
  </w:num>
  <w:num w:numId="37">
    <w:abstractNumId w:val="34"/>
  </w:num>
  <w:num w:numId="38">
    <w:abstractNumId w:val="10"/>
  </w:num>
  <w:num w:numId="39">
    <w:abstractNumId w:val="14"/>
  </w:num>
  <w:num w:numId="40">
    <w:abstractNumId w:val="27"/>
  </w:num>
  <w:num w:numId="41">
    <w:abstractNumId w:val="41"/>
  </w:num>
  <w:num w:numId="42">
    <w:abstractNumId w:val="21"/>
  </w:num>
  <w:num w:numId="43">
    <w:abstractNumId w:val="31"/>
  </w:num>
  <w:num w:numId="44">
    <w:abstractNumId w:val="3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hideSpellingErrors/>
  <w:proofState w:spelling="clean" w:grammar="clean"/>
  <w:attachedTemplate r:id="rId1"/>
  <w:linkStyle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13004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324"/>
    <w:rsid w:val="000007B2"/>
    <w:rsid w:val="0000163D"/>
    <w:rsid w:val="0000255A"/>
    <w:rsid w:val="00002B0C"/>
    <w:rsid w:val="00002B90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747"/>
    <w:rsid w:val="00020884"/>
    <w:rsid w:val="00021578"/>
    <w:rsid w:val="000221D3"/>
    <w:rsid w:val="0002260B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4D02"/>
    <w:rsid w:val="00036B88"/>
    <w:rsid w:val="00037367"/>
    <w:rsid w:val="0003760F"/>
    <w:rsid w:val="00037B1B"/>
    <w:rsid w:val="0004081C"/>
    <w:rsid w:val="000408D3"/>
    <w:rsid w:val="00042CAA"/>
    <w:rsid w:val="00042D2A"/>
    <w:rsid w:val="00043BA8"/>
    <w:rsid w:val="00044607"/>
    <w:rsid w:val="00045126"/>
    <w:rsid w:val="000455CF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425"/>
    <w:rsid w:val="00072DF0"/>
    <w:rsid w:val="00072ED7"/>
    <w:rsid w:val="00076AF4"/>
    <w:rsid w:val="000776C0"/>
    <w:rsid w:val="00077977"/>
    <w:rsid w:val="00077AEA"/>
    <w:rsid w:val="0008015E"/>
    <w:rsid w:val="0008018C"/>
    <w:rsid w:val="000806ED"/>
    <w:rsid w:val="00081687"/>
    <w:rsid w:val="000818D5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055"/>
    <w:rsid w:val="000A7A6B"/>
    <w:rsid w:val="000A7C0A"/>
    <w:rsid w:val="000B0663"/>
    <w:rsid w:val="000B1A3B"/>
    <w:rsid w:val="000B1ACE"/>
    <w:rsid w:val="000B20C9"/>
    <w:rsid w:val="000B2160"/>
    <w:rsid w:val="000B3115"/>
    <w:rsid w:val="000B4557"/>
    <w:rsid w:val="000B4764"/>
    <w:rsid w:val="000B4995"/>
    <w:rsid w:val="000B4AA7"/>
    <w:rsid w:val="000B4C64"/>
    <w:rsid w:val="000B516B"/>
    <w:rsid w:val="000B5416"/>
    <w:rsid w:val="000B568C"/>
    <w:rsid w:val="000B57B9"/>
    <w:rsid w:val="000B611B"/>
    <w:rsid w:val="000B6F61"/>
    <w:rsid w:val="000B72E4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494A"/>
    <w:rsid w:val="000D4DC0"/>
    <w:rsid w:val="000D55B2"/>
    <w:rsid w:val="000D5CFC"/>
    <w:rsid w:val="000D5D2E"/>
    <w:rsid w:val="000D75F8"/>
    <w:rsid w:val="000E020C"/>
    <w:rsid w:val="000E05C2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0804"/>
    <w:rsid w:val="000F406E"/>
    <w:rsid w:val="000F442E"/>
    <w:rsid w:val="000F4FEC"/>
    <w:rsid w:val="000F55AE"/>
    <w:rsid w:val="000F7F5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546A"/>
    <w:rsid w:val="00116A71"/>
    <w:rsid w:val="001200FF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184E"/>
    <w:rsid w:val="00144E94"/>
    <w:rsid w:val="00145296"/>
    <w:rsid w:val="00146401"/>
    <w:rsid w:val="00146C5A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574AC"/>
    <w:rsid w:val="001619B0"/>
    <w:rsid w:val="00161B31"/>
    <w:rsid w:val="001625DE"/>
    <w:rsid w:val="001627B8"/>
    <w:rsid w:val="001632B5"/>
    <w:rsid w:val="00165399"/>
    <w:rsid w:val="00166792"/>
    <w:rsid w:val="001703C5"/>
    <w:rsid w:val="001713FB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1E7F"/>
    <w:rsid w:val="0018230F"/>
    <w:rsid w:val="00182BC4"/>
    <w:rsid w:val="00183640"/>
    <w:rsid w:val="00183C1B"/>
    <w:rsid w:val="00184232"/>
    <w:rsid w:val="0018498B"/>
    <w:rsid w:val="001851B9"/>
    <w:rsid w:val="00185520"/>
    <w:rsid w:val="001857B9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056"/>
    <w:rsid w:val="001A5A4E"/>
    <w:rsid w:val="001A5A9C"/>
    <w:rsid w:val="001A5C3B"/>
    <w:rsid w:val="001A628E"/>
    <w:rsid w:val="001A6480"/>
    <w:rsid w:val="001B101F"/>
    <w:rsid w:val="001B14C4"/>
    <w:rsid w:val="001B1BD7"/>
    <w:rsid w:val="001B1C8C"/>
    <w:rsid w:val="001B244C"/>
    <w:rsid w:val="001B4304"/>
    <w:rsid w:val="001B63DA"/>
    <w:rsid w:val="001B70B3"/>
    <w:rsid w:val="001C1A30"/>
    <w:rsid w:val="001C2011"/>
    <w:rsid w:val="001C2457"/>
    <w:rsid w:val="001C2E17"/>
    <w:rsid w:val="001C2EEA"/>
    <w:rsid w:val="001C3B4C"/>
    <w:rsid w:val="001C3C20"/>
    <w:rsid w:val="001C47B5"/>
    <w:rsid w:val="001C4C1A"/>
    <w:rsid w:val="001C57E3"/>
    <w:rsid w:val="001C59AE"/>
    <w:rsid w:val="001C673A"/>
    <w:rsid w:val="001C6832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2DAC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384"/>
    <w:rsid w:val="001F174E"/>
    <w:rsid w:val="001F1D87"/>
    <w:rsid w:val="001F6928"/>
    <w:rsid w:val="001F705E"/>
    <w:rsid w:val="00201302"/>
    <w:rsid w:val="002018CB"/>
    <w:rsid w:val="002030F8"/>
    <w:rsid w:val="0020355E"/>
    <w:rsid w:val="00203AD6"/>
    <w:rsid w:val="002047D6"/>
    <w:rsid w:val="00204E9D"/>
    <w:rsid w:val="002069B4"/>
    <w:rsid w:val="00206BD9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4C8"/>
    <w:rsid w:val="00223540"/>
    <w:rsid w:val="00223BE8"/>
    <w:rsid w:val="0022462B"/>
    <w:rsid w:val="00224A8A"/>
    <w:rsid w:val="00225259"/>
    <w:rsid w:val="00225A4C"/>
    <w:rsid w:val="00225AF7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679"/>
    <w:rsid w:val="00247E2A"/>
    <w:rsid w:val="002504E5"/>
    <w:rsid w:val="0025192D"/>
    <w:rsid w:val="00251B9A"/>
    <w:rsid w:val="00251F95"/>
    <w:rsid w:val="0025227A"/>
    <w:rsid w:val="0025327A"/>
    <w:rsid w:val="00254987"/>
    <w:rsid w:val="00254F5F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4515"/>
    <w:rsid w:val="002657C6"/>
    <w:rsid w:val="002666D9"/>
    <w:rsid w:val="002668D9"/>
    <w:rsid w:val="00267992"/>
    <w:rsid w:val="00267A67"/>
    <w:rsid w:val="00267C07"/>
    <w:rsid w:val="00270085"/>
    <w:rsid w:val="00272639"/>
    <w:rsid w:val="00273060"/>
    <w:rsid w:val="0027356E"/>
    <w:rsid w:val="002737A8"/>
    <w:rsid w:val="00273B76"/>
    <w:rsid w:val="0027408B"/>
    <w:rsid w:val="00274FA4"/>
    <w:rsid w:val="002754A5"/>
    <w:rsid w:val="00280192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87A15"/>
    <w:rsid w:val="00290990"/>
    <w:rsid w:val="0029109C"/>
    <w:rsid w:val="0029191B"/>
    <w:rsid w:val="002928FB"/>
    <w:rsid w:val="00293205"/>
    <w:rsid w:val="00293A99"/>
    <w:rsid w:val="00293D47"/>
    <w:rsid w:val="00294057"/>
    <w:rsid w:val="0029510C"/>
    <w:rsid w:val="00295430"/>
    <w:rsid w:val="00295DCE"/>
    <w:rsid w:val="002A0D83"/>
    <w:rsid w:val="002A23A5"/>
    <w:rsid w:val="002A3887"/>
    <w:rsid w:val="002A3AC0"/>
    <w:rsid w:val="002A6692"/>
    <w:rsid w:val="002A671D"/>
    <w:rsid w:val="002A72C8"/>
    <w:rsid w:val="002A7B33"/>
    <w:rsid w:val="002A7DD4"/>
    <w:rsid w:val="002B4118"/>
    <w:rsid w:val="002B51A8"/>
    <w:rsid w:val="002B6010"/>
    <w:rsid w:val="002C0B20"/>
    <w:rsid w:val="002C144A"/>
    <w:rsid w:val="002C2B1C"/>
    <w:rsid w:val="002C4986"/>
    <w:rsid w:val="002C7AB7"/>
    <w:rsid w:val="002D0B6F"/>
    <w:rsid w:val="002D0E1D"/>
    <w:rsid w:val="002D1A5B"/>
    <w:rsid w:val="002D2B3D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D78FE"/>
    <w:rsid w:val="002E0006"/>
    <w:rsid w:val="002E0162"/>
    <w:rsid w:val="002E027C"/>
    <w:rsid w:val="002E0CF0"/>
    <w:rsid w:val="002E2709"/>
    <w:rsid w:val="002E523F"/>
    <w:rsid w:val="002E58E0"/>
    <w:rsid w:val="002E5BDB"/>
    <w:rsid w:val="002E7925"/>
    <w:rsid w:val="002F13A1"/>
    <w:rsid w:val="002F15E0"/>
    <w:rsid w:val="002F1840"/>
    <w:rsid w:val="002F1B0E"/>
    <w:rsid w:val="002F1CF5"/>
    <w:rsid w:val="002F26BC"/>
    <w:rsid w:val="002F2879"/>
    <w:rsid w:val="002F2987"/>
    <w:rsid w:val="002F2E8E"/>
    <w:rsid w:val="002F39C6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6D52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793"/>
    <w:rsid w:val="003238DB"/>
    <w:rsid w:val="00323B20"/>
    <w:rsid w:val="00324550"/>
    <w:rsid w:val="00324D74"/>
    <w:rsid w:val="00325168"/>
    <w:rsid w:val="0032680D"/>
    <w:rsid w:val="00326A03"/>
    <w:rsid w:val="00326AC4"/>
    <w:rsid w:val="00330334"/>
    <w:rsid w:val="00331121"/>
    <w:rsid w:val="003344D6"/>
    <w:rsid w:val="00335BDB"/>
    <w:rsid w:val="00335BEE"/>
    <w:rsid w:val="00337957"/>
    <w:rsid w:val="003401FC"/>
    <w:rsid w:val="0034232B"/>
    <w:rsid w:val="00343382"/>
    <w:rsid w:val="00345DF1"/>
    <w:rsid w:val="00347CAF"/>
    <w:rsid w:val="00347E40"/>
    <w:rsid w:val="003506B2"/>
    <w:rsid w:val="00350B3D"/>
    <w:rsid w:val="00350CE3"/>
    <w:rsid w:val="00351115"/>
    <w:rsid w:val="0035176A"/>
    <w:rsid w:val="00351CB2"/>
    <w:rsid w:val="00351E4D"/>
    <w:rsid w:val="003523C6"/>
    <w:rsid w:val="00352EF5"/>
    <w:rsid w:val="003530CC"/>
    <w:rsid w:val="003563D7"/>
    <w:rsid w:val="0035722A"/>
    <w:rsid w:val="00357C46"/>
    <w:rsid w:val="00357F83"/>
    <w:rsid w:val="00360099"/>
    <w:rsid w:val="003606D2"/>
    <w:rsid w:val="0036085E"/>
    <w:rsid w:val="00361A7E"/>
    <w:rsid w:val="00361C29"/>
    <w:rsid w:val="00362320"/>
    <w:rsid w:val="00365964"/>
    <w:rsid w:val="00366578"/>
    <w:rsid w:val="003675B5"/>
    <w:rsid w:val="00367F13"/>
    <w:rsid w:val="003701FB"/>
    <w:rsid w:val="0037049B"/>
    <w:rsid w:val="003711DA"/>
    <w:rsid w:val="00373597"/>
    <w:rsid w:val="00373C5B"/>
    <w:rsid w:val="0037414D"/>
    <w:rsid w:val="00374639"/>
    <w:rsid w:val="00375C1D"/>
    <w:rsid w:val="00376AD5"/>
    <w:rsid w:val="003778A6"/>
    <w:rsid w:val="003801C7"/>
    <w:rsid w:val="00380719"/>
    <w:rsid w:val="00380E6F"/>
    <w:rsid w:val="00380F7A"/>
    <w:rsid w:val="00382089"/>
    <w:rsid w:val="00382D32"/>
    <w:rsid w:val="00383095"/>
    <w:rsid w:val="00383D6D"/>
    <w:rsid w:val="00384712"/>
    <w:rsid w:val="00385287"/>
    <w:rsid w:val="0038576C"/>
    <w:rsid w:val="00385DE4"/>
    <w:rsid w:val="003867EC"/>
    <w:rsid w:val="00386892"/>
    <w:rsid w:val="00390261"/>
    <w:rsid w:val="003908B2"/>
    <w:rsid w:val="00390DC6"/>
    <w:rsid w:val="00391B10"/>
    <w:rsid w:val="00392F88"/>
    <w:rsid w:val="00393FBE"/>
    <w:rsid w:val="0039675F"/>
    <w:rsid w:val="00397139"/>
    <w:rsid w:val="00397990"/>
    <w:rsid w:val="00397A69"/>
    <w:rsid w:val="003A0E2F"/>
    <w:rsid w:val="003A2092"/>
    <w:rsid w:val="003A3C77"/>
    <w:rsid w:val="003A419D"/>
    <w:rsid w:val="003A4961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B745E"/>
    <w:rsid w:val="003C0AAD"/>
    <w:rsid w:val="003C0DDD"/>
    <w:rsid w:val="003C0F66"/>
    <w:rsid w:val="003C145C"/>
    <w:rsid w:val="003C2411"/>
    <w:rsid w:val="003C3ED5"/>
    <w:rsid w:val="003C3FCF"/>
    <w:rsid w:val="003C48D6"/>
    <w:rsid w:val="003C6976"/>
    <w:rsid w:val="003C7124"/>
    <w:rsid w:val="003C75DB"/>
    <w:rsid w:val="003D06AE"/>
    <w:rsid w:val="003D35CC"/>
    <w:rsid w:val="003D3AE4"/>
    <w:rsid w:val="003D3BB0"/>
    <w:rsid w:val="003D3DF6"/>
    <w:rsid w:val="003D439C"/>
    <w:rsid w:val="003D43EF"/>
    <w:rsid w:val="003D4EF5"/>
    <w:rsid w:val="003D63F5"/>
    <w:rsid w:val="003D691E"/>
    <w:rsid w:val="003D73AA"/>
    <w:rsid w:val="003D748B"/>
    <w:rsid w:val="003E15D1"/>
    <w:rsid w:val="003E193A"/>
    <w:rsid w:val="003E2696"/>
    <w:rsid w:val="003E2E59"/>
    <w:rsid w:val="003E53FE"/>
    <w:rsid w:val="003E612E"/>
    <w:rsid w:val="003E6844"/>
    <w:rsid w:val="003F0209"/>
    <w:rsid w:val="003F1862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0E7C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424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BCC"/>
    <w:rsid w:val="00440FC8"/>
    <w:rsid w:val="004423B2"/>
    <w:rsid w:val="0044249E"/>
    <w:rsid w:val="00442C41"/>
    <w:rsid w:val="00442DA1"/>
    <w:rsid w:val="00444F64"/>
    <w:rsid w:val="00445CB6"/>
    <w:rsid w:val="0044751B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21A9"/>
    <w:rsid w:val="00462275"/>
    <w:rsid w:val="0046242C"/>
    <w:rsid w:val="0046293C"/>
    <w:rsid w:val="00462F4E"/>
    <w:rsid w:val="00464385"/>
    <w:rsid w:val="00464C13"/>
    <w:rsid w:val="004651DA"/>
    <w:rsid w:val="004657E1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CD6"/>
    <w:rsid w:val="00482F78"/>
    <w:rsid w:val="00484DAC"/>
    <w:rsid w:val="00485718"/>
    <w:rsid w:val="004866CB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3A1B"/>
    <w:rsid w:val="0049682E"/>
    <w:rsid w:val="00497D4A"/>
    <w:rsid w:val="00497D59"/>
    <w:rsid w:val="004A1BD4"/>
    <w:rsid w:val="004A26F9"/>
    <w:rsid w:val="004A291F"/>
    <w:rsid w:val="004A2DE1"/>
    <w:rsid w:val="004A3B1E"/>
    <w:rsid w:val="004A4259"/>
    <w:rsid w:val="004A4D5E"/>
    <w:rsid w:val="004A62D6"/>
    <w:rsid w:val="004A64D8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938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C7E5B"/>
    <w:rsid w:val="004D056B"/>
    <w:rsid w:val="004D05E2"/>
    <w:rsid w:val="004D132D"/>
    <w:rsid w:val="004D2018"/>
    <w:rsid w:val="004D335D"/>
    <w:rsid w:val="004D4218"/>
    <w:rsid w:val="004D4AA3"/>
    <w:rsid w:val="004D4B32"/>
    <w:rsid w:val="004D6277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45AC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0C7A"/>
    <w:rsid w:val="0051138F"/>
    <w:rsid w:val="005117A8"/>
    <w:rsid w:val="005129DD"/>
    <w:rsid w:val="005135D9"/>
    <w:rsid w:val="0051461C"/>
    <w:rsid w:val="00514B3A"/>
    <w:rsid w:val="005153D2"/>
    <w:rsid w:val="005155A4"/>
    <w:rsid w:val="00515AD2"/>
    <w:rsid w:val="005169BA"/>
    <w:rsid w:val="00516E1B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B71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160"/>
    <w:rsid w:val="0055170B"/>
    <w:rsid w:val="0055376D"/>
    <w:rsid w:val="00554C55"/>
    <w:rsid w:val="00555367"/>
    <w:rsid w:val="0055622B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18E"/>
    <w:rsid w:val="005673F0"/>
    <w:rsid w:val="005700F3"/>
    <w:rsid w:val="00570826"/>
    <w:rsid w:val="00570890"/>
    <w:rsid w:val="00571121"/>
    <w:rsid w:val="005722A7"/>
    <w:rsid w:val="0057306E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6220"/>
    <w:rsid w:val="00587E7D"/>
    <w:rsid w:val="00587FEB"/>
    <w:rsid w:val="0059092E"/>
    <w:rsid w:val="0059137B"/>
    <w:rsid w:val="00591F94"/>
    <w:rsid w:val="00592743"/>
    <w:rsid w:val="00592C38"/>
    <w:rsid w:val="00593F0C"/>
    <w:rsid w:val="00595374"/>
    <w:rsid w:val="00595528"/>
    <w:rsid w:val="0059617D"/>
    <w:rsid w:val="005A06AA"/>
    <w:rsid w:val="005A21E0"/>
    <w:rsid w:val="005A26DD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B6844"/>
    <w:rsid w:val="005C0192"/>
    <w:rsid w:val="005C169A"/>
    <w:rsid w:val="005C16D9"/>
    <w:rsid w:val="005C33B0"/>
    <w:rsid w:val="005C39D8"/>
    <w:rsid w:val="005C3C45"/>
    <w:rsid w:val="005C425E"/>
    <w:rsid w:val="005C4CD2"/>
    <w:rsid w:val="005C4EA2"/>
    <w:rsid w:val="005C558E"/>
    <w:rsid w:val="005C6713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7346"/>
    <w:rsid w:val="005D7449"/>
    <w:rsid w:val="005E049D"/>
    <w:rsid w:val="005E05FA"/>
    <w:rsid w:val="005E073C"/>
    <w:rsid w:val="005E11B3"/>
    <w:rsid w:val="005E174B"/>
    <w:rsid w:val="005E1A28"/>
    <w:rsid w:val="005E1F13"/>
    <w:rsid w:val="005E20F2"/>
    <w:rsid w:val="005E25D0"/>
    <w:rsid w:val="005E35EC"/>
    <w:rsid w:val="005E48A6"/>
    <w:rsid w:val="005E518C"/>
    <w:rsid w:val="005E655C"/>
    <w:rsid w:val="005E65BA"/>
    <w:rsid w:val="005E6BD2"/>
    <w:rsid w:val="005E729D"/>
    <w:rsid w:val="005E77D5"/>
    <w:rsid w:val="005F2427"/>
    <w:rsid w:val="005F2C73"/>
    <w:rsid w:val="005F3385"/>
    <w:rsid w:val="005F46B3"/>
    <w:rsid w:val="005F6835"/>
    <w:rsid w:val="005F6BAC"/>
    <w:rsid w:val="005F6FD3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6F26"/>
    <w:rsid w:val="00617808"/>
    <w:rsid w:val="0062031B"/>
    <w:rsid w:val="00620E8A"/>
    <w:rsid w:val="00621A6B"/>
    <w:rsid w:val="00623390"/>
    <w:rsid w:val="00623686"/>
    <w:rsid w:val="00624A3F"/>
    <w:rsid w:val="00624EEC"/>
    <w:rsid w:val="00624F28"/>
    <w:rsid w:val="00625E88"/>
    <w:rsid w:val="0062652F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DE"/>
    <w:rsid w:val="006352F1"/>
    <w:rsid w:val="006360CC"/>
    <w:rsid w:val="0063683D"/>
    <w:rsid w:val="006409B4"/>
    <w:rsid w:val="00640ED6"/>
    <w:rsid w:val="00641ED1"/>
    <w:rsid w:val="00642D8A"/>
    <w:rsid w:val="006444F1"/>
    <w:rsid w:val="0064612F"/>
    <w:rsid w:val="00646E7C"/>
    <w:rsid w:val="0065114C"/>
    <w:rsid w:val="0065173B"/>
    <w:rsid w:val="0065183F"/>
    <w:rsid w:val="00652686"/>
    <w:rsid w:val="0065304B"/>
    <w:rsid w:val="00653145"/>
    <w:rsid w:val="00654B41"/>
    <w:rsid w:val="006552B1"/>
    <w:rsid w:val="006610E0"/>
    <w:rsid w:val="0066150E"/>
    <w:rsid w:val="00661526"/>
    <w:rsid w:val="00661634"/>
    <w:rsid w:val="00661BC8"/>
    <w:rsid w:val="00664CB2"/>
    <w:rsid w:val="006651C1"/>
    <w:rsid w:val="0066523E"/>
    <w:rsid w:val="006654C7"/>
    <w:rsid w:val="00665B21"/>
    <w:rsid w:val="00665EEB"/>
    <w:rsid w:val="00665F0B"/>
    <w:rsid w:val="0067088E"/>
    <w:rsid w:val="00670D02"/>
    <w:rsid w:val="0067160D"/>
    <w:rsid w:val="006735D2"/>
    <w:rsid w:val="006738EC"/>
    <w:rsid w:val="00673BC4"/>
    <w:rsid w:val="00673F9C"/>
    <w:rsid w:val="00674427"/>
    <w:rsid w:val="00676135"/>
    <w:rsid w:val="006763AB"/>
    <w:rsid w:val="00676736"/>
    <w:rsid w:val="006773B1"/>
    <w:rsid w:val="00680BFF"/>
    <w:rsid w:val="00680EE3"/>
    <w:rsid w:val="00681263"/>
    <w:rsid w:val="00681316"/>
    <w:rsid w:val="0068139D"/>
    <w:rsid w:val="0068161E"/>
    <w:rsid w:val="00681FF4"/>
    <w:rsid w:val="00682212"/>
    <w:rsid w:val="00682252"/>
    <w:rsid w:val="00682336"/>
    <w:rsid w:val="00682661"/>
    <w:rsid w:val="00682B10"/>
    <w:rsid w:val="00684E7A"/>
    <w:rsid w:val="006916C4"/>
    <w:rsid w:val="00691CB4"/>
    <w:rsid w:val="00691E58"/>
    <w:rsid w:val="00692597"/>
    <w:rsid w:val="0069268F"/>
    <w:rsid w:val="00693453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2E2C"/>
    <w:rsid w:val="006A51D5"/>
    <w:rsid w:val="006A543E"/>
    <w:rsid w:val="006A646C"/>
    <w:rsid w:val="006A7A2A"/>
    <w:rsid w:val="006A7E38"/>
    <w:rsid w:val="006B059A"/>
    <w:rsid w:val="006B0943"/>
    <w:rsid w:val="006B0CD8"/>
    <w:rsid w:val="006B13FA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C6447"/>
    <w:rsid w:val="006C645C"/>
    <w:rsid w:val="006C72B2"/>
    <w:rsid w:val="006D088B"/>
    <w:rsid w:val="006D0A44"/>
    <w:rsid w:val="006D1136"/>
    <w:rsid w:val="006D1C3D"/>
    <w:rsid w:val="006D1EE2"/>
    <w:rsid w:val="006D2312"/>
    <w:rsid w:val="006D2332"/>
    <w:rsid w:val="006D294B"/>
    <w:rsid w:val="006D2CD4"/>
    <w:rsid w:val="006D3127"/>
    <w:rsid w:val="006D3520"/>
    <w:rsid w:val="006D4088"/>
    <w:rsid w:val="006D40CD"/>
    <w:rsid w:val="006D4B1B"/>
    <w:rsid w:val="006D54B2"/>
    <w:rsid w:val="006D5BCD"/>
    <w:rsid w:val="006D5C5E"/>
    <w:rsid w:val="006D60D6"/>
    <w:rsid w:val="006D67B1"/>
    <w:rsid w:val="006D69BF"/>
    <w:rsid w:val="006D6C9B"/>
    <w:rsid w:val="006D7A5F"/>
    <w:rsid w:val="006E0D73"/>
    <w:rsid w:val="006E1109"/>
    <w:rsid w:val="006E1180"/>
    <w:rsid w:val="006E1393"/>
    <w:rsid w:val="006E22E4"/>
    <w:rsid w:val="006E2586"/>
    <w:rsid w:val="006E33F9"/>
    <w:rsid w:val="006E3917"/>
    <w:rsid w:val="006E3C16"/>
    <w:rsid w:val="006E3E4B"/>
    <w:rsid w:val="006E5334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87D"/>
    <w:rsid w:val="006F5FCB"/>
    <w:rsid w:val="006F73C8"/>
    <w:rsid w:val="007009C0"/>
    <w:rsid w:val="0070191A"/>
    <w:rsid w:val="007035A0"/>
    <w:rsid w:val="0071053C"/>
    <w:rsid w:val="00710C3A"/>
    <w:rsid w:val="00710D1A"/>
    <w:rsid w:val="00711AA1"/>
    <w:rsid w:val="00711D27"/>
    <w:rsid w:val="00713F9E"/>
    <w:rsid w:val="00714A87"/>
    <w:rsid w:val="00714D36"/>
    <w:rsid w:val="00716EC7"/>
    <w:rsid w:val="007173F1"/>
    <w:rsid w:val="007179E6"/>
    <w:rsid w:val="00717C43"/>
    <w:rsid w:val="00720B7B"/>
    <w:rsid w:val="0072219A"/>
    <w:rsid w:val="007222B1"/>
    <w:rsid w:val="007224C4"/>
    <w:rsid w:val="00722C75"/>
    <w:rsid w:val="00722DAC"/>
    <w:rsid w:val="00722EB1"/>
    <w:rsid w:val="007235D6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39D1"/>
    <w:rsid w:val="007442DA"/>
    <w:rsid w:val="00745BF3"/>
    <w:rsid w:val="007514CF"/>
    <w:rsid w:val="00751DCD"/>
    <w:rsid w:val="00753318"/>
    <w:rsid w:val="00753622"/>
    <w:rsid w:val="00753767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2BF4"/>
    <w:rsid w:val="0077464F"/>
    <w:rsid w:val="007746E2"/>
    <w:rsid w:val="00774796"/>
    <w:rsid w:val="00775313"/>
    <w:rsid w:val="00776651"/>
    <w:rsid w:val="00776819"/>
    <w:rsid w:val="007772C4"/>
    <w:rsid w:val="00777DA1"/>
    <w:rsid w:val="007819FB"/>
    <w:rsid w:val="00781E65"/>
    <w:rsid w:val="007823CF"/>
    <w:rsid w:val="007826EA"/>
    <w:rsid w:val="00784607"/>
    <w:rsid w:val="00785CD0"/>
    <w:rsid w:val="00786D87"/>
    <w:rsid w:val="007900C0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19D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31A"/>
    <w:rsid w:val="007B6E05"/>
    <w:rsid w:val="007B7512"/>
    <w:rsid w:val="007B7593"/>
    <w:rsid w:val="007C062B"/>
    <w:rsid w:val="007C095C"/>
    <w:rsid w:val="007C0D49"/>
    <w:rsid w:val="007C1665"/>
    <w:rsid w:val="007C2519"/>
    <w:rsid w:val="007C3001"/>
    <w:rsid w:val="007C413C"/>
    <w:rsid w:val="007C4DAB"/>
    <w:rsid w:val="007C536D"/>
    <w:rsid w:val="007C537A"/>
    <w:rsid w:val="007D04C6"/>
    <w:rsid w:val="007D13A3"/>
    <w:rsid w:val="007D31F7"/>
    <w:rsid w:val="007D57AA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682F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4CFD"/>
    <w:rsid w:val="0080524A"/>
    <w:rsid w:val="00806493"/>
    <w:rsid w:val="00807042"/>
    <w:rsid w:val="0081106E"/>
    <w:rsid w:val="00811373"/>
    <w:rsid w:val="0081434D"/>
    <w:rsid w:val="008146A9"/>
    <w:rsid w:val="00814760"/>
    <w:rsid w:val="008151A0"/>
    <w:rsid w:val="0081593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3A1C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46570"/>
    <w:rsid w:val="00850617"/>
    <w:rsid w:val="00851E4C"/>
    <w:rsid w:val="00854C07"/>
    <w:rsid w:val="00855B4D"/>
    <w:rsid w:val="0085680A"/>
    <w:rsid w:val="00857192"/>
    <w:rsid w:val="0085753C"/>
    <w:rsid w:val="008579D2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0FCF"/>
    <w:rsid w:val="00871B2D"/>
    <w:rsid w:val="00872AE8"/>
    <w:rsid w:val="00872F5F"/>
    <w:rsid w:val="00873D08"/>
    <w:rsid w:val="00874EA4"/>
    <w:rsid w:val="008821AA"/>
    <w:rsid w:val="0088237F"/>
    <w:rsid w:val="008839B1"/>
    <w:rsid w:val="00884314"/>
    <w:rsid w:val="00884F0E"/>
    <w:rsid w:val="00884F47"/>
    <w:rsid w:val="00885224"/>
    <w:rsid w:val="0088661B"/>
    <w:rsid w:val="00886F1F"/>
    <w:rsid w:val="0088720A"/>
    <w:rsid w:val="008879CB"/>
    <w:rsid w:val="00887B98"/>
    <w:rsid w:val="00891B5C"/>
    <w:rsid w:val="00892968"/>
    <w:rsid w:val="00892D76"/>
    <w:rsid w:val="008941BA"/>
    <w:rsid w:val="00894E01"/>
    <w:rsid w:val="00895F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2DD5"/>
    <w:rsid w:val="008A49EE"/>
    <w:rsid w:val="008A5867"/>
    <w:rsid w:val="008A6610"/>
    <w:rsid w:val="008A6AF7"/>
    <w:rsid w:val="008A774E"/>
    <w:rsid w:val="008A7E27"/>
    <w:rsid w:val="008B1B9A"/>
    <w:rsid w:val="008B1D46"/>
    <w:rsid w:val="008B25CD"/>
    <w:rsid w:val="008B33D6"/>
    <w:rsid w:val="008B38DE"/>
    <w:rsid w:val="008B64E3"/>
    <w:rsid w:val="008B6651"/>
    <w:rsid w:val="008B71D8"/>
    <w:rsid w:val="008B7770"/>
    <w:rsid w:val="008B79AF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2DBF"/>
    <w:rsid w:val="008D3BB3"/>
    <w:rsid w:val="008D3DDB"/>
    <w:rsid w:val="008D475F"/>
    <w:rsid w:val="008D48A2"/>
    <w:rsid w:val="008D5E9A"/>
    <w:rsid w:val="008D6E1F"/>
    <w:rsid w:val="008D6F13"/>
    <w:rsid w:val="008D7814"/>
    <w:rsid w:val="008E0F63"/>
    <w:rsid w:val="008E273A"/>
    <w:rsid w:val="008E309E"/>
    <w:rsid w:val="008E30C0"/>
    <w:rsid w:val="008E3276"/>
    <w:rsid w:val="008E3B16"/>
    <w:rsid w:val="008E4E2E"/>
    <w:rsid w:val="008E5A77"/>
    <w:rsid w:val="008E7589"/>
    <w:rsid w:val="008E7B78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B4E"/>
    <w:rsid w:val="008F5C26"/>
    <w:rsid w:val="008F78DE"/>
    <w:rsid w:val="008F79BC"/>
    <w:rsid w:val="0090086C"/>
    <w:rsid w:val="00900BBE"/>
    <w:rsid w:val="00901A8C"/>
    <w:rsid w:val="00902517"/>
    <w:rsid w:val="00902F6A"/>
    <w:rsid w:val="00903B73"/>
    <w:rsid w:val="00904070"/>
    <w:rsid w:val="0090490F"/>
    <w:rsid w:val="00905902"/>
    <w:rsid w:val="00910D00"/>
    <w:rsid w:val="009115A2"/>
    <w:rsid w:val="009120F7"/>
    <w:rsid w:val="00912354"/>
    <w:rsid w:val="00912A3C"/>
    <w:rsid w:val="00913BC6"/>
    <w:rsid w:val="009147A6"/>
    <w:rsid w:val="009200C4"/>
    <w:rsid w:val="009207FC"/>
    <w:rsid w:val="00921358"/>
    <w:rsid w:val="0092276A"/>
    <w:rsid w:val="0092587E"/>
    <w:rsid w:val="009262C4"/>
    <w:rsid w:val="009271EB"/>
    <w:rsid w:val="00927843"/>
    <w:rsid w:val="00931819"/>
    <w:rsid w:val="009325AC"/>
    <w:rsid w:val="0093269F"/>
    <w:rsid w:val="0093299D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37CED"/>
    <w:rsid w:val="0094028D"/>
    <w:rsid w:val="0094047B"/>
    <w:rsid w:val="00940859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0F8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036"/>
    <w:rsid w:val="00971082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86F9F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A5BD8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31"/>
    <w:rsid w:val="009C3D98"/>
    <w:rsid w:val="009C3E61"/>
    <w:rsid w:val="009C46E0"/>
    <w:rsid w:val="009C52A0"/>
    <w:rsid w:val="009C58F3"/>
    <w:rsid w:val="009C5B1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67E"/>
    <w:rsid w:val="009E4C43"/>
    <w:rsid w:val="009E5907"/>
    <w:rsid w:val="009E5ECF"/>
    <w:rsid w:val="009E73E5"/>
    <w:rsid w:val="009E7B37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1F50"/>
    <w:rsid w:val="00A02719"/>
    <w:rsid w:val="00A02797"/>
    <w:rsid w:val="00A043F8"/>
    <w:rsid w:val="00A05164"/>
    <w:rsid w:val="00A065BD"/>
    <w:rsid w:val="00A072C7"/>
    <w:rsid w:val="00A07722"/>
    <w:rsid w:val="00A10814"/>
    <w:rsid w:val="00A11E39"/>
    <w:rsid w:val="00A12699"/>
    <w:rsid w:val="00A126FC"/>
    <w:rsid w:val="00A12DB2"/>
    <w:rsid w:val="00A138F0"/>
    <w:rsid w:val="00A15718"/>
    <w:rsid w:val="00A1595A"/>
    <w:rsid w:val="00A17421"/>
    <w:rsid w:val="00A17E44"/>
    <w:rsid w:val="00A22335"/>
    <w:rsid w:val="00A23B61"/>
    <w:rsid w:val="00A23BC5"/>
    <w:rsid w:val="00A23DF6"/>
    <w:rsid w:val="00A23ECA"/>
    <w:rsid w:val="00A254ED"/>
    <w:rsid w:val="00A25BF0"/>
    <w:rsid w:val="00A274DC"/>
    <w:rsid w:val="00A275AA"/>
    <w:rsid w:val="00A27AC6"/>
    <w:rsid w:val="00A27E19"/>
    <w:rsid w:val="00A306BA"/>
    <w:rsid w:val="00A30893"/>
    <w:rsid w:val="00A30B8F"/>
    <w:rsid w:val="00A310C0"/>
    <w:rsid w:val="00A31D10"/>
    <w:rsid w:val="00A321D5"/>
    <w:rsid w:val="00A343C3"/>
    <w:rsid w:val="00A34FAE"/>
    <w:rsid w:val="00A365D2"/>
    <w:rsid w:val="00A36AED"/>
    <w:rsid w:val="00A401A5"/>
    <w:rsid w:val="00A401BD"/>
    <w:rsid w:val="00A404B1"/>
    <w:rsid w:val="00A40E60"/>
    <w:rsid w:val="00A4145A"/>
    <w:rsid w:val="00A4170B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681"/>
    <w:rsid w:val="00A5283B"/>
    <w:rsid w:val="00A53195"/>
    <w:rsid w:val="00A53398"/>
    <w:rsid w:val="00A541EE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B19"/>
    <w:rsid w:val="00A65F03"/>
    <w:rsid w:val="00A664CB"/>
    <w:rsid w:val="00A66AA2"/>
    <w:rsid w:val="00A67610"/>
    <w:rsid w:val="00A70218"/>
    <w:rsid w:val="00A702BA"/>
    <w:rsid w:val="00A70D0E"/>
    <w:rsid w:val="00A7391C"/>
    <w:rsid w:val="00A74EF7"/>
    <w:rsid w:val="00A755DD"/>
    <w:rsid w:val="00A804F4"/>
    <w:rsid w:val="00A80AEF"/>
    <w:rsid w:val="00A80EA4"/>
    <w:rsid w:val="00A8124B"/>
    <w:rsid w:val="00A82399"/>
    <w:rsid w:val="00A840D4"/>
    <w:rsid w:val="00A84289"/>
    <w:rsid w:val="00A84BCC"/>
    <w:rsid w:val="00A86833"/>
    <w:rsid w:val="00A869E6"/>
    <w:rsid w:val="00A90393"/>
    <w:rsid w:val="00A9426F"/>
    <w:rsid w:val="00A9491C"/>
    <w:rsid w:val="00A96D91"/>
    <w:rsid w:val="00A96E8E"/>
    <w:rsid w:val="00A9752F"/>
    <w:rsid w:val="00AA0BC9"/>
    <w:rsid w:val="00AA1834"/>
    <w:rsid w:val="00AA2B48"/>
    <w:rsid w:val="00AA40B8"/>
    <w:rsid w:val="00AA545E"/>
    <w:rsid w:val="00AA5B0C"/>
    <w:rsid w:val="00AA68C5"/>
    <w:rsid w:val="00AA70BE"/>
    <w:rsid w:val="00AA77D0"/>
    <w:rsid w:val="00AA7D5F"/>
    <w:rsid w:val="00AB0511"/>
    <w:rsid w:val="00AB0A3A"/>
    <w:rsid w:val="00AB1370"/>
    <w:rsid w:val="00AB1816"/>
    <w:rsid w:val="00AB1BC9"/>
    <w:rsid w:val="00AB3AA7"/>
    <w:rsid w:val="00AB4322"/>
    <w:rsid w:val="00AB4CB9"/>
    <w:rsid w:val="00AB522D"/>
    <w:rsid w:val="00AB5BB1"/>
    <w:rsid w:val="00AB7A53"/>
    <w:rsid w:val="00AC0D62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62AA"/>
    <w:rsid w:val="00AC62DD"/>
    <w:rsid w:val="00AC7BD9"/>
    <w:rsid w:val="00AD0AB0"/>
    <w:rsid w:val="00AD4285"/>
    <w:rsid w:val="00AD4680"/>
    <w:rsid w:val="00AD503D"/>
    <w:rsid w:val="00AD674C"/>
    <w:rsid w:val="00AD78AB"/>
    <w:rsid w:val="00AE0185"/>
    <w:rsid w:val="00AE0388"/>
    <w:rsid w:val="00AE05F0"/>
    <w:rsid w:val="00AE08DE"/>
    <w:rsid w:val="00AE147B"/>
    <w:rsid w:val="00AE1EA2"/>
    <w:rsid w:val="00AE32EE"/>
    <w:rsid w:val="00AE3449"/>
    <w:rsid w:val="00AE3D35"/>
    <w:rsid w:val="00AE412D"/>
    <w:rsid w:val="00AE5B2D"/>
    <w:rsid w:val="00AE5F19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AF7FDC"/>
    <w:rsid w:val="00B00E9E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DA5"/>
    <w:rsid w:val="00B10E3F"/>
    <w:rsid w:val="00B10EC4"/>
    <w:rsid w:val="00B10EEE"/>
    <w:rsid w:val="00B112C2"/>
    <w:rsid w:val="00B11671"/>
    <w:rsid w:val="00B11D84"/>
    <w:rsid w:val="00B11DC1"/>
    <w:rsid w:val="00B11FAD"/>
    <w:rsid w:val="00B122A1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399"/>
    <w:rsid w:val="00B26604"/>
    <w:rsid w:val="00B266CB"/>
    <w:rsid w:val="00B267F5"/>
    <w:rsid w:val="00B2681E"/>
    <w:rsid w:val="00B26AB5"/>
    <w:rsid w:val="00B277A6"/>
    <w:rsid w:val="00B279D5"/>
    <w:rsid w:val="00B3065B"/>
    <w:rsid w:val="00B32D8D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391"/>
    <w:rsid w:val="00B41B11"/>
    <w:rsid w:val="00B41D4B"/>
    <w:rsid w:val="00B43EDE"/>
    <w:rsid w:val="00B442A2"/>
    <w:rsid w:val="00B468C7"/>
    <w:rsid w:val="00B47233"/>
    <w:rsid w:val="00B4733E"/>
    <w:rsid w:val="00B47C11"/>
    <w:rsid w:val="00B47E30"/>
    <w:rsid w:val="00B50374"/>
    <w:rsid w:val="00B50587"/>
    <w:rsid w:val="00B507D8"/>
    <w:rsid w:val="00B518CB"/>
    <w:rsid w:val="00B5211E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ACE"/>
    <w:rsid w:val="00B64D4A"/>
    <w:rsid w:val="00B6588D"/>
    <w:rsid w:val="00B65CB3"/>
    <w:rsid w:val="00B67031"/>
    <w:rsid w:val="00B6733F"/>
    <w:rsid w:val="00B67389"/>
    <w:rsid w:val="00B70F0A"/>
    <w:rsid w:val="00B72E95"/>
    <w:rsid w:val="00B7306D"/>
    <w:rsid w:val="00B7330A"/>
    <w:rsid w:val="00B7334D"/>
    <w:rsid w:val="00B73459"/>
    <w:rsid w:val="00B73568"/>
    <w:rsid w:val="00B741D7"/>
    <w:rsid w:val="00B74922"/>
    <w:rsid w:val="00B74BDB"/>
    <w:rsid w:val="00B75B3D"/>
    <w:rsid w:val="00B761C6"/>
    <w:rsid w:val="00B76500"/>
    <w:rsid w:val="00B76CF3"/>
    <w:rsid w:val="00B76DB4"/>
    <w:rsid w:val="00B77510"/>
    <w:rsid w:val="00B816AE"/>
    <w:rsid w:val="00B82DA0"/>
    <w:rsid w:val="00B83CD8"/>
    <w:rsid w:val="00B83FBA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2FF4"/>
    <w:rsid w:val="00B93EEC"/>
    <w:rsid w:val="00B94F64"/>
    <w:rsid w:val="00B9603D"/>
    <w:rsid w:val="00B96D1D"/>
    <w:rsid w:val="00B97018"/>
    <w:rsid w:val="00BA071E"/>
    <w:rsid w:val="00BA3E0F"/>
    <w:rsid w:val="00BA42FB"/>
    <w:rsid w:val="00BA54F5"/>
    <w:rsid w:val="00BA58AF"/>
    <w:rsid w:val="00BA69D5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46A1"/>
    <w:rsid w:val="00BB5089"/>
    <w:rsid w:val="00BB67D2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2695"/>
    <w:rsid w:val="00BD38D2"/>
    <w:rsid w:val="00BD4CBF"/>
    <w:rsid w:val="00BD6884"/>
    <w:rsid w:val="00BE00F0"/>
    <w:rsid w:val="00BE056B"/>
    <w:rsid w:val="00BE0DC3"/>
    <w:rsid w:val="00BE19BB"/>
    <w:rsid w:val="00BE1B1E"/>
    <w:rsid w:val="00BE1C81"/>
    <w:rsid w:val="00BE2248"/>
    <w:rsid w:val="00BE275D"/>
    <w:rsid w:val="00BE3920"/>
    <w:rsid w:val="00BE4C80"/>
    <w:rsid w:val="00BE4DF6"/>
    <w:rsid w:val="00BE51CB"/>
    <w:rsid w:val="00BE5F6F"/>
    <w:rsid w:val="00BE637E"/>
    <w:rsid w:val="00BE73FD"/>
    <w:rsid w:val="00BF0E68"/>
    <w:rsid w:val="00BF11DF"/>
    <w:rsid w:val="00BF56A6"/>
    <w:rsid w:val="00BF5868"/>
    <w:rsid w:val="00BF60BC"/>
    <w:rsid w:val="00BF7E69"/>
    <w:rsid w:val="00C00642"/>
    <w:rsid w:val="00C02E80"/>
    <w:rsid w:val="00C038B7"/>
    <w:rsid w:val="00C05A72"/>
    <w:rsid w:val="00C06846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2FB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6E57"/>
    <w:rsid w:val="00C47B6E"/>
    <w:rsid w:val="00C50AFE"/>
    <w:rsid w:val="00C517F1"/>
    <w:rsid w:val="00C51D92"/>
    <w:rsid w:val="00C533E2"/>
    <w:rsid w:val="00C53580"/>
    <w:rsid w:val="00C53DCA"/>
    <w:rsid w:val="00C54118"/>
    <w:rsid w:val="00C547C4"/>
    <w:rsid w:val="00C54B2E"/>
    <w:rsid w:val="00C54EAC"/>
    <w:rsid w:val="00C55A4E"/>
    <w:rsid w:val="00C5740B"/>
    <w:rsid w:val="00C574B1"/>
    <w:rsid w:val="00C5755D"/>
    <w:rsid w:val="00C5798A"/>
    <w:rsid w:val="00C62274"/>
    <w:rsid w:val="00C62695"/>
    <w:rsid w:val="00C63D88"/>
    <w:rsid w:val="00C65E6D"/>
    <w:rsid w:val="00C669FF"/>
    <w:rsid w:val="00C674FF"/>
    <w:rsid w:val="00C70251"/>
    <w:rsid w:val="00C70CFD"/>
    <w:rsid w:val="00C719BF"/>
    <w:rsid w:val="00C71E22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3E6A"/>
    <w:rsid w:val="00C8412C"/>
    <w:rsid w:val="00C84324"/>
    <w:rsid w:val="00C8436D"/>
    <w:rsid w:val="00C84E5C"/>
    <w:rsid w:val="00C86963"/>
    <w:rsid w:val="00C86CDA"/>
    <w:rsid w:val="00C8711C"/>
    <w:rsid w:val="00C915F0"/>
    <w:rsid w:val="00C9194E"/>
    <w:rsid w:val="00C9240D"/>
    <w:rsid w:val="00C92FE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8E4"/>
    <w:rsid w:val="00CC69B4"/>
    <w:rsid w:val="00CC6D92"/>
    <w:rsid w:val="00CC732C"/>
    <w:rsid w:val="00CD0DFB"/>
    <w:rsid w:val="00CD1A45"/>
    <w:rsid w:val="00CD285F"/>
    <w:rsid w:val="00CD433A"/>
    <w:rsid w:val="00CD4A4A"/>
    <w:rsid w:val="00CD4D92"/>
    <w:rsid w:val="00CD6633"/>
    <w:rsid w:val="00CD6ECE"/>
    <w:rsid w:val="00CD71F7"/>
    <w:rsid w:val="00CD7501"/>
    <w:rsid w:val="00CE0261"/>
    <w:rsid w:val="00CE118D"/>
    <w:rsid w:val="00CE1506"/>
    <w:rsid w:val="00CE15E8"/>
    <w:rsid w:val="00CE1ABE"/>
    <w:rsid w:val="00CE1EDF"/>
    <w:rsid w:val="00CE2BB6"/>
    <w:rsid w:val="00CE2C79"/>
    <w:rsid w:val="00CE2EAF"/>
    <w:rsid w:val="00CE538C"/>
    <w:rsid w:val="00CF02E3"/>
    <w:rsid w:val="00CF087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D0084E"/>
    <w:rsid w:val="00D01472"/>
    <w:rsid w:val="00D03061"/>
    <w:rsid w:val="00D03A3E"/>
    <w:rsid w:val="00D04327"/>
    <w:rsid w:val="00D05140"/>
    <w:rsid w:val="00D05D0F"/>
    <w:rsid w:val="00D05F83"/>
    <w:rsid w:val="00D060F2"/>
    <w:rsid w:val="00D06698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0DCE"/>
    <w:rsid w:val="00D21A27"/>
    <w:rsid w:val="00D2353F"/>
    <w:rsid w:val="00D23D53"/>
    <w:rsid w:val="00D24498"/>
    <w:rsid w:val="00D245FC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00A6"/>
    <w:rsid w:val="00D41C38"/>
    <w:rsid w:val="00D42CF4"/>
    <w:rsid w:val="00D42DCA"/>
    <w:rsid w:val="00D431FF"/>
    <w:rsid w:val="00D43546"/>
    <w:rsid w:val="00D435EA"/>
    <w:rsid w:val="00D43A60"/>
    <w:rsid w:val="00D446B5"/>
    <w:rsid w:val="00D46349"/>
    <w:rsid w:val="00D46FF1"/>
    <w:rsid w:val="00D4797F"/>
    <w:rsid w:val="00D47AE3"/>
    <w:rsid w:val="00D47BC3"/>
    <w:rsid w:val="00D47C3C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57E3B"/>
    <w:rsid w:val="00D6020D"/>
    <w:rsid w:val="00D60A79"/>
    <w:rsid w:val="00D6100D"/>
    <w:rsid w:val="00D61467"/>
    <w:rsid w:val="00D64B53"/>
    <w:rsid w:val="00D65116"/>
    <w:rsid w:val="00D6535B"/>
    <w:rsid w:val="00D65FA5"/>
    <w:rsid w:val="00D66465"/>
    <w:rsid w:val="00D67B5F"/>
    <w:rsid w:val="00D67D14"/>
    <w:rsid w:val="00D7076C"/>
    <w:rsid w:val="00D7210A"/>
    <w:rsid w:val="00D72344"/>
    <w:rsid w:val="00D729F6"/>
    <w:rsid w:val="00D72DE8"/>
    <w:rsid w:val="00D73361"/>
    <w:rsid w:val="00D73471"/>
    <w:rsid w:val="00D75502"/>
    <w:rsid w:val="00D7708A"/>
    <w:rsid w:val="00D802C2"/>
    <w:rsid w:val="00D82D8A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80C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97F49"/>
    <w:rsid w:val="00DA1E2B"/>
    <w:rsid w:val="00DA5282"/>
    <w:rsid w:val="00DA53DF"/>
    <w:rsid w:val="00DA596C"/>
    <w:rsid w:val="00DA5BC1"/>
    <w:rsid w:val="00DA5E77"/>
    <w:rsid w:val="00DA64DA"/>
    <w:rsid w:val="00DA7080"/>
    <w:rsid w:val="00DA718C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1CB"/>
    <w:rsid w:val="00DC54BA"/>
    <w:rsid w:val="00DC54F1"/>
    <w:rsid w:val="00DC7795"/>
    <w:rsid w:val="00DD010F"/>
    <w:rsid w:val="00DD0FA3"/>
    <w:rsid w:val="00DD3BA0"/>
    <w:rsid w:val="00DD45B2"/>
    <w:rsid w:val="00DD5D67"/>
    <w:rsid w:val="00DD5EA4"/>
    <w:rsid w:val="00DE00FC"/>
    <w:rsid w:val="00DE15D3"/>
    <w:rsid w:val="00DE1A23"/>
    <w:rsid w:val="00DE1ADE"/>
    <w:rsid w:val="00DE28A5"/>
    <w:rsid w:val="00DE4079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DF5DAB"/>
    <w:rsid w:val="00DF7F4A"/>
    <w:rsid w:val="00E00161"/>
    <w:rsid w:val="00E004B3"/>
    <w:rsid w:val="00E01E97"/>
    <w:rsid w:val="00E0242A"/>
    <w:rsid w:val="00E0332C"/>
    <w:rsid w:val="00E037AD"/>
    <w:rsid w:val="00E0516E"/>
    <w:rsid w:val="00E061E5"/>
    <w:rsid w:val="00E06612"/>
    <w:rsid w:val="00E06742"/>
    <w:rsid w:val="00E10B89"/>
    <w:rsid w:val="00E1104C"/>
    <w:rsid w:val="00E11220"/>
    <w:rsid w:val="00E11C34"/>
    <w:rsid w:val="00E11F1B"/>
    <w:rsid w:val="00E126BF"/>
    <w:rsid w:val="00E172AA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40F2"/>
    <w:rsid w:val="00E34468"/>
    <w:rsid w:val="00E34EE2"/>
    <w:rsid w:val="00E35594"/>
    <w:rsid w:val="00E36714"/>
    <w:rsid w:val="00E36A07"/>
    <w:rsid w:val="00E36C3D"/>
    <w:rsid w:val="00E37473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0FE4"/>
    <w:rsid w:val="00E511D2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3FB7"/>
    <w:rsid w:val="00E64EBF"/>
    <w:rsid w:val="00E670EA"/>
    <w:rsid w:val="00E6754F"/>
    <w:rsid w:val="00E67AAC"/>
    <w:rsid w:val="00E70A17"/>
    <w:rsid w:val="00E70AF9"/>
    <w:rsid w:val="00E719CA"/>
    <w:rsid w:val="00E72CD6"/>
    <w:rsid w:val="00E747DC"/>
    <w:rsid w:val="00E759D2"/>
    <w:rsid w:val="00E76505"/>
    <w:rsid w:val="00E76CD1"/>
    <w:rsid w:val="00E76D89"/>
    <w:rsid w:val="00E77711"/>
    <w:rsid w:val="00E77DDF"/>
    <w:rsid w:val="00E81FA3"/>
    <w:rsid w:val="00E82A5B"/>
    <w:rsid w:val="00E8301D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9CC"/>
    <w:rsid w:val="00E93BF7"/>
    <w:rsid w:val="00E94EC3"/>
    <w:rsid w:val="00E96190"/>
    <w:rsid w:val="00EA00CB"/>
    <w:rsid w:val="00EA0D20"/>
    <w:rsid w:val="00EA29EE"/>
    <w:rsid w:val="00EA3B0A"/>
    <w:rsid w:val="00EA5188"/>
    <w:rsid w:val="00EA5290"/>
    <w:rsid w:val="00EA52C3"/>
    <w:rsid w:val="00EA6293"/>
    <w:rsid w:val="00EA684E"/>
    <w:rsid w:val="00EB0EB3"/>
    <w:rsid w:val="00EB159C"/>
    <w:rsid w:val="00EB248E"/>
    <w:rsid w:val="00EB3207"/>
    <w:rsid w:val="00EB3CF3"/>
    <w:rsid w:val="00EB5804"/>
    <w:rsid w:val="00EB6B9C"/>
    <w:rsid w:val="00EB6F4F"/>
    <w:rsid w:val="00EB6FEC"/>
    <w:rsid w:val="00EB72DE"/>
    <w:rsid w:val="00EC01B4"/>
    <w:rsid w:val="00EC06AD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D0B"/>
    <w:rsid w:val="00EF1E87"/>
    <w:rsid w:val="00EF1F3A"/>
    <w:rsid w:val="00EF3D2E"/>
    <w:rsid w:val="00EF4184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12B"/>
    <w:rsid w:val="00F2129E"/>
    <w:rsid w:val="00F21BED"/>
    <w:rsid w:val="00F23677"/>
    <w:rsid w:val="00F237FE"/>
    <w:rsid w:val="00F2494B"/>
    <w:rsid w:val="00F264EF"/>
    <w:rsid w:val="00F30611"/>
    <w:rsid w:val="00F3093F"/>
    <w:rsid w:val="00F31060"/>
    <w:rsid w:val="00F32201"/>
    <w:rsid w:val="00F32E23"/>
    <w:rsid w:val="00F32EA5"/>
    <w:rsid w:val="00F346E1"/>
    <w:rsid w:val="00F372C6"/>
    <w:rsid w:val="00F4077E"/>
    <w:rsid w:val="00F41493"/>
    <w:rsid w:val="00F416BD"/>
    <w:rsid w:val="00F43F6F"/>
    <w:rsid w:val="00F44E62"/>
    <w:rsid w:val="00F450A3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177"/>
    <w:rsid w:val="00F624E3"/>
    <w:rsid w:val="00F62ED0"/>
    <w:rsid w:val="00F62F2E"/>
    <w:rsid w:val="00F653CD"/>
    <w:rsid w:val="00F65471"/>
    <w:rsid w:val="00F6576A"/>
    <w:rsid w:val="00F65DC3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3142"/>
    <w:rsid w:val="00F84521"/>
    <w:rsid w:val="00F84C4C"/>
    <w:rsid w:val="00F85D5A"/>
    <w:rsid w:val="00F85F21"/>
    <w:rsid w:val="00F86928"/>
    <w:rsid w:val="00F8752D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91C"/>
    <w:rsid w:val="00FA1BD5"/>
    <w:rsid w:val="00FA2CBB"/>
    <w:rsid w:val="00FA2EFE"/>
    <w:rsid w:val="00FA32CA"/>
    <w:rsid w:val="00FA4F5E"/>
    <w:rsid w:val="00FA6C1C"/>
    <w:rsid w:val="00FA725E"/>
    <w:rsid w:val="00FA7606"/>
    <w:rsid w:val="00FA7A6B"/>
    <w:rsid w:val="00FB022D"/>
    <w:rsid w:val="00FB0D95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58D"/>
    <w:rsid w:val="00FC3C6C"/>
    <w:rsid w:val="00FC3E89"/>
    <w:rsid w:val="00FC5EE8"/>
    <w:rsid w:val="00FC6855"/>
    <w:rsid w:val="00FC69EA"/>
    <w:rsid w:val="00FC712F"/>
    <w:rsid w:val="00FC7DFC"/>
    <w:rsid w:val="00FD0558"/>
    <w:rsid w:val="00FD0DDD"/>
    <w:rsid w:val="00FD0FC5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0EC8"/>
    <w:rsid w:val="00FE36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0FF2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004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Default Paragraph Font" w:uiPriority="1"/>
    <w:lsdException w:name="No Lis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E28A5"/>
    <w:pPr>
      <w:spacing w:after="240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2260B"/>
    <w:pPr>
      <w:keepNext/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B74922"/>
    <w:pPr>
      <w:keepNext/>
      <w:numPr>
        <w:ilvl w:val="1"/>
        <w:numId w:val="5"/>
      </w:numPr>
      <w:spacing w:before="36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B74922"/>
    <w:pPr>
      <w:keepNext/>
      <w:numPr>
        <w:ilvl w:val="2"/>
        <w:numId w:val="5"/>
      </w:numPr>
      <w:spacing w:before="36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B7492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B74922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B74922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B74922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B74922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B74922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7492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B74922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B74922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B74922"/>
    <w:rPr>
      <w:b/>
      <w:sz w:val="44"/>
      <w:szCs w:val="44"/>
    </w:rPr>
  </w:style>
  <w:style w:type="paragraph" w:styleId="Header">
    <w:name w:val="header"/>
    <w:basedOn w:val="Normal"/>
    <w:rsid w:val="00B749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B74922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B7492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B7492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B74922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B74922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B74922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B74922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B74922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B74922"/>
    <w:pPr>
      <w:tabs>
        <w:tab w:val="left" w:pos="1418"/>
        <w:tab w:val="right" w:leader="dot" w:pos="9639"/>
      </w:tabs>
      <w:spacing w:after="50"/>
      <w:ind w:left="851"/>
    </w:pPr>
  </w:style>
  <w:style w:type="paragraph" w:styleId="TOC3">
    <w:name w:val="toc 3"/>
    <w:basedOn w:val="Normal"/>
    <w:next w:val="Normal"/>
    <w:autoRedefine/>
    <w:semiHidden/>
    <w:rsid w:val="00B74922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B74922"/>
    <w:rPr>
      <w:color w:val="0000FF"/>
      <w:u w:val="single"/>
    </w:rPr>
  </w:style>
  <w:style w:type="paragraph" w:customStyle="1" w:styleId="BodyHeading">
    <w:name w:val="BodyHeading"/>
    <w:rsid w:val="00B74922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B74922"/>
    <w:pPr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B74922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B74922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B74922"/>
    <w:pPr>
      <w:numPr>
        <w:numId w:val="3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B74922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B7492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B74922"/>
    <w:pPr>
      <w:spacing w:after="120"/>
    </w:pPr>
  </w:style>
  <w:style w:type="character" w:customStyle="1" w:styleId="Heading1Char">
    <w:name w:val="Heading 1 Char"/>
    <w:basedOn w:val="DefaultParagraphFont"/>
    <w:link w:val="Heading1"/>
    <w:rsid w:val="0002260B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B7492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B7492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922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B74922"/>
    <w:pPr>
      <w:numPr>
        <w:numId w:val="6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rsid w:val="00B74922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B7492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B7492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74922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74922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B74922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B7492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B74922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B74922"/>
    <w:rPr>
      <w:b/>
      <w:bCs/>
    </w:rPr>
  </w:style>
  <w:style w:type="paragraph" w:customStyle="1" w:styleId="StyleCodeFirstLeft07cmBefore6ptAfter6ptPat">
    <w:name w:val="Style Code: First + Left:  0.7 cm Before:  6 pt After:  6 pt Pat..."/>
    <w:basedOn w:val="Normal"/>
    <w:rsid w:val="00D42CF4"/>
    <w:pPr>
      <w:keepLines/>
      <w:shd w:val="clear" w:color="auto" w:fill="D4E4A6"/>
      <w:tabs>
        <w:tab w:val="left" w:pos="709"/>
      </w:tabs>
      <w:spacing w:before="120" w:after="120" w:line="240" w:lineRule="exact"/>
      <w:ind w:left="397" w:right="318"/>
    </w:pPr>
    <w:rPr>
      <w:rFonts w:ascii="Lucida Console" w:hAnsi="Lucida Console" w:cs="Times New Roman"/>
      <w:sz w:val="20"/>
      <w:szCs w:val="20"/>
    </w:rPr>
  </w:style>
  <w:style w:type="paragraph" w:styleId="DocumentMap">
    <w:name w:val="Document Map"/>
    <w:basedOn w:val="Normal"/>
    <w:link w:val="DocumentMapChar"/>
    <w:rsid w:val="00357F8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357F83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MainText"/>
    <w:link w:val="CodeChar"/>
    <w:qFormat/>
    <w:rsid w:val="00D06698"/>
    <w:rPr>
      <w:rFonts w:ascii="Lucida Console" w:hAnsi="Lucida Console"/>
      <w:sz w:val="20"/>
    </w:rPr>
  </w:style>
  <w:style w:type="character" w:customStyle="1" w:styleId="CodeChar">
    <w:name w:val="Code Char"/>
    <w:basedOn w:val="MainTextCharChar"/>
    <w:link w:val="Code"/>
    <w:rsid w:val="00D06698"/>
    <w:rPr>
      <w:rFonts w:ascii="Lucida Console" w:hAnsi="Lucida Console" w:cs="Arial"/>
      <w:sz w:val="22"/>
      <w:szCs w:val="24"/>
      <w:lang w:eastAsia="en-US"/>
    </w:rPr>
  </w:style>
  <w:style w:type="paragraph" w:customStyle="1" w:styleId="NotesHeader">
    <w:name w:val="Notes Header"/>
    <w:basedOn w:val="MainText"/>
    <w:rsid w:val="00903B73"/>
    <w:pPr>
      <w:spacing w:before="120" w:after="60"/>
      <w:ind w:left="1134"/>
    </w:pPr>
    <w:rPr>
      <w:b/>
      <w:color w:val="333399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Default Paragraph Font" w:uiPriority="1"/>
    <w:lsdException w:name="No List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E28A5"/>
    <w:pPr>
      <w:spacing w:after="240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2260B"/>
    <w:pPr>
      <w:keepNext/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B74922"/>
    <w:pPr>
      <w:keepNext/>
      <w:numPr>
        <w:ilvl w:val="1"/>
        <w:numId w:val="5"/>
      </w:numPr>
      <w:spacing w:before="36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B74922"/>
    <w:pPr>
      <w:keepNext/>
      <w:numPr>
        <w:ilvl w:val="2"/>
        <w:numId w:val="5"/>
      </w:numPr>
      <w:spacing w:before="36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B7492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B74922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B74922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B74922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B74922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B74922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7492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B74922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B74922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B74922"/>
    <w:rPr>
      <w:b/>
      <w:sz w:val="44"/>
      <w:szCs w:val="44"/>
    </w:rPr>
  </w:style>
  <w:style w:type="paragraph" w:styleId="Header">
    <w:name w:val="header"/>
    <w:basedOn w:val="Normal"/>
    <w:rsid w:val="00B749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B74922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B7492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B7492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B74922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B74922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B74922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B74922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B74922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B74922"/>
    <w:pPr>
      <w:tabs>
        <w:tab w:val="left" w:pos="1418"/>
        <w:tab w:val="right" w:leader="dot" w:pos="9639"/>
      </w:tabs>
      <w:spacing w:after="50"/>
      <w:ind w:left="851"/>
    </w:pPr>
  </w:style>
  <w:style w:type="paragraph" w:styleId="TOC3">
    <w:name w:val="toc 3"/>
    <w:basedOn w:val="Normal"/>
    <w:next w:val="Normal"/>
    <w:autoRedefine/>
    <w:semiHidden/>
    <w:rsid w:val="00B74922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B74922"/>
    <w:rPr>
      <w:color w:val="0000FF"/>
      <w:u w:val="single"/>
    </w:rPr>
  </w:style>
  <w:style w:type="paragraph" w:customStyle="1" w:styleId="BodyHeading">
    <w:name w:val="BodyHeading"/>
    <w:rsid w:val="00B74922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B74922"/>
    <w:pPr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B74922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B74922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B74922"/>
    <w:pPr>
      <w:numPr>
        <w:numId w:val="3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B74922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B7492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B74922"/>
    <w:pPr>
      <w:spacing w:after="120"/>
    </w:pPr>
  </w:style>
  <w:style w:type="character" w:customStyle="1" w:styleId="Heading1Char">
    <w:name w:val="Heading 1 Char"/>
    <w:basedOn w:val="DefaultParagraphFont"/>
    <w:link w:val="Heading1"/>
    <w:rsid w:val="0002260B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B7492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B7492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922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B74922"/>
    <w:pPr>
      <w:numPr>
        <w:numId w:val="6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rsid w:val="00B74922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B7492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B7492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74922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74922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B74922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B7492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B74922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B74922"/>
    <w:rPr>
      <w:b/>
      <w:bCs/>
    </w:rPr>
  </w:style>
  <w:style w:type="paragraph" w:customStyle="1" w:styleId="StyleCodeFirstLeft07cmBefore6ptAfter6ptPat">
    <w:name w:val="Style Code: First + Left:  0.7 cm Before:  6 pt After:  6 pt Pat..."/>
    <w:basedOn w:val="Normal"/>
    <w:rsid w:val="00D42CF4"/>
    <w:pPr>
      <w:keepLines/>
      <w:shd w:val="clear" w:color="auto" w:fill="D4E4A6"/>
      <w:tabs>
        <w:tab w:val="left" w:pos="709"/>
      </w:tabs>
      <w:spacing w:before="120" w:after="120" w:line="240" w:lineRule="exact"/>
      <w:ind w:left="397" w:right="318"/>
    </w:pPr>
    <w:rPr>
      <w:rFonts w:ascii="Lucida Console" w:hAnsi="Lucida Console" w:cs="Times New Roman"/>
      <w:sz w:val="20"/>
      <w:szCs w:val="20"/>
    </w:rPr>
  </w:style>
  <w:style w:type="paragraph" w:styleId="DocumentMap">
    <w:name w:val="Document Map"/>
    <w:basedOn w:val="Normal"/>
    <w:link w:val="DocumentMapChar"/>
    <w:rsid w:val="00357F8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357F83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MainText"/>
    <w:link w:val="CodeChar"/>
    <w:qFormat/>
    <w:rsid w:val="00D06698"/>
    <w:rPr>
      <w:rFonts w:ascii="Lucida Console" w:hAnsi="Lucida Console"/>
      <w:sz w:val="20"/>
    </w:rPr>
  </w:style>
  <w:style w:type="character" w:customStyle="1" w:styleId="CodeChar">
    <w:name w:val="Code Char"/>
    <w:basedOn w:val="MainTextCharChar"/>
    <w:link w:val="Code"/>
    <w:rsid w:val="00D06698"/>
    <w:rPr>
      <w:rFonts w:ascii="Lucida Console" w:hAnsi="Lucida Console" w:cs="Arial"/>
      <w:sz w:val="22"/>
      <w:szCs w:val="24"/>
      <w:lang w:eastAsia="en-US"/>
    </w:rPr>
  </w:style>
  <w:style w:type="paragraph" w:customStyle="1" w:styleId="NotesHeader">
    <w:name w:val="Notes Header"/>
    <w:basedOn w:val="MainText"/>
    <w:rsid w:val="00903B73"/>
    <w:pPr>
      <w:spacing w:before="120" w:after="60"/>
      <w:ind w:left="1134"/>
    </w:pPr>
    <w:rPr>
      <w:b/>
      <w:color w:val="33339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6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4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0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4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2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9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7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9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1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4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9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7271">
          <w:marLeft w:val="56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2166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098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4226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7595">
          <w:marLeft w:val="56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7583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3537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1309">
          <w:marLeft w:val="113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ndrew.thoupos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ACFCE-81FC-4EEE-9111-010A41F59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232</TotalTime>
  <Pages>7</Pages>
  <Words>1113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Multi-Page Document</vt:lpstr>
    </vt:vector>
  </TitlesOfParts>
  <Company>FDM Group</Company>
  <LinksUpToDate>false</LinksUpToDate>
  <CharactersWithSpaces>7783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Multi-Page Document</dc:title>
  <dc:creator>mike.baradaran</dc:creator>
  <cp:lastModifiedBy>Yangyang Ma</cp:lastModifiedBy>
  <cp:revision>3</cp:revision>
  <cp:lastPrinted>2014-03-26T14:45:00Z</cp:lastPrinted>
  <dcterms:created xsi:type="dcterms:W3CDTF">2019-09-23T20:03:00Z</dcterms:created>
  <dcterms:modified xsi:type="dcterms:W3CDTF">2019-09-24T17:54:00Z</dcterms:modified>
</cp:coreProperties>
</file>